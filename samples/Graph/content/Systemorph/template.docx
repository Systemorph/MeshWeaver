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970F4" w14:textId="0DCF2369" w:rsidR="00DD23E6" w:rsidRDefault="00D456C8" w:rsidP="00C65A8A">
      <w:r w:rsidRPr="00B45A74">
        <w:rPr>
          <w:rFonts w:ascii="Overpass Light" w:hAnsi="Overpass Light"/>
          <w:noProof/>
          <w:color w:val="292F36" w:themeColor="text1"/>
          <w:sz w:val="80"/>
          <w:szCs w:val="80"/>
        </w:rPr>
        <w:drawing>
          <wp:anchor distT="0" distB="0" distL="114300" distR="114300" simplePos="0" relativeHeight="251658240" behindDoc="0" locked="0" layoutInCell="1" allowOverlap="1" wp14:anchorId="6BD3F7F5" wp14:editId="5E8E1982">
            <wp:simplePos x="0" y="0"/>
            <wp:positionH relativeFrom="margin">
              <wp:posOffset>4050030</wp:posOffset>
            </wp:positionH>
            <wp:positionV relativeFrom="topMargin">
              <wp:posOffset>913130</wp:posOffset>
            </wp:positionV>
            <wp:extent cx="1661795" cy="427355"/>
            <wp:effectExtent l="0" t="0" r="0" b="0"/>
            <wp:wrapSquare wrapText="bothSides"/>
            <wp:docPr id="5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795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D6AF09" w14:textId="5D709646" w:rsidR="008D79D5" w:rsidRDefault="008D79D5" w:rsidP="007456E2">
      <w:pPr>
        <w:rPr>
          <w:rStyle w:val="Heading1Char"/>
          <w:sz w:val="44"/>
          <w:szCs w:val="44"/>
        </w:rPr>
      </w:pPr>
    </w:p>
    <w:p w14:paraId="2911428B" w14:textId="1CB89DBA" w:rsidR="00206025" w:rsidRDefault="00206025" w:rsidP="00C65A8A">
      <w:pPr>
        <w:rPr>
          <w:rStyle w:val="Heading1Char"/>
          <w:rFonts w:ascii="Calibri" w:hAnsi="Calibri" w:cs="Calibri"/>
          <w:sz w:val="72"/>
          <w:szCs w:val="72"/>
        </w:rPr>
      </w:pPr>
      <w:bookmarkStart w:id="0" w:name="_Hlk514334219"/>
    </w:p>
    <w:p w14:paraId="4463D39B" w14:textId="77777777" w:rsidR="007B3535" w:rsidRDefault="007B3535" w:rsidP="00C65A8A">
      <w:pPr>
        <w:rPr>
          <w:rStyle w:val="Heading1Char"/>
          <w:rFonts w:ascii="Calibri" w:hAnsi="Calibri" w:cs="Calibri"/>
          <w:sz w:val="72"/>
          <w:szCs w:val="72"/>
        </w:rPr>
      </w:pPr>
    </w:p>
    <w:bookmarkEnd w:id="0"/>
    <w:p w14:paraId="4ABCB500" w14:textId="6878D22B" w:rsidR="00055D41" w:rsidRDefault="00055D41">
      <w:pPr>
        <w:rPr>
          <w:kern w:val="2"/>
          <w:lang w:val="en-CH" w:eastAsia="en-CH"/>
          <w14:ligatures w14:val="standardContextual"/>
        </w:rPr>
      </w:pPr>
      <w:r>
        <w:rPr>
          <w:rStyle w:val="Heading1Char"/>
          <w:sz w:val="72"/>
          <w:szCs w:val="72"/>
        </w:rPr>
        <w:t>Document Title</w:t>
      </w:r>
    </w:p>
    <w:p w14:paraId="7A8CD2A9" w14:textId="77777777" w:rsidR="00055D41" w:rsidRDefault="00055D41">
      <w:pPr>
        <w:spacing w:before="0" w:after="320"/>
        <w:rPr>
          <w:kern w:val="2"/>
          <w:lang w:val="en-CH" w:eastAsia="en-CH"/>
          <w14:ligatures w14:val="standardContextual"/>
        </w:rPr>
      </w:pPr>
      <w:r>
        <w:rPr>
          <w:color w:val="2F5597"/>
          <w:sz w:val="24"/>
          <w:szCs w:val="24"/>
        </w:rPr>
        <w:t>Subtitle / short description goes here</w:t>
      </w:r>
    </w:p>
    <w:p w14:paraId="6B55D5C5" w14:textId="77777777" w:rsidR="00055D41" w:rsidRDefault="00055D41">
      <w:pPr>
        <w:rPr>
          <w:kern w:val="2"/>
          <w:lang w:val="en-CH" w:eastAsia="en-CH"/>
          <w14:ligatures w14:val="standardContextual"/>
        </w:rPr>
      </w:pPr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 xml:space="preserve">. 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quis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>.</w:t>
      </w:r>
    </w:p>
    <w:p w14:paraId="0A3E8673" w14:textId="5E7C59AC" w:rsidR="00B66C65" w:rsidRDefault="00B66C65" w:rsidP="00C65A8A"/>
    <w:p w14:paraId="02B1B363" w14:textId="4C2FA4B6" w:rsidR="00674C0A" w:rsidRDefault="00674C0A">
      <w:r>
        <w:br w:type="page"/>
      </w:r>
    </w:p>
    <w:p w14:paraId="2CC4292E" w14:textId="77777777" w:rsidR="00055D41" w:rsidRDefault="00055D41">
      <w:pPr>
        <w:pStyle w:val="Heading2"/>
        <w:spacing w:before="0"/>
        <w:rPr>
          <w:color w:val="0171FF"/>
          <w:kern w:val="2"/>
          <w:sz w:val="36"/>
          <w:szCs w:val="36"/>
          <w:lang w:val="en-CH" w:eastAsia="en-CH"/>
          <w14:ligatures w14:val="standardContextual"/>
        </w:rPr>
      </w:pPr>
      <w:r>
        <w:rPr>
          <w:color w:val="0171FF"/>
        </w:rPr>
        <w:lastRenderedPageBreak/>
        <w:t>Key information</w:t>
      </w:r>
    </w:p>
    <w:tbl>
      <w:tblPr>
        <w:tblStyle w:val="GridTable1Light-Accent1"/>
        <w:tblW w:w="5000" w:type="pct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4A0" w:firstRow="1" w:lastRow="0" w:firstColumn="1" w:lastColumn="0" w:noHBand="0" w:noVBand="1"/>
      </w:tblPr>
      <w:tblGrid>
        <w:gridCol w:w="3159"/>
        <w:gridCol w:w="5867"/>
      </w:tblGrid>
      <w:tr w:rsidR="00055D41" w14:paraId="5C373781" w14:textId="77777777">
        <w:tc>
          <w:tcPr>
            <w:tcW w:w="1750" w:type="pct"/>
            <w:tcBorders>
              <w:top w:val="nil"/>
              <w:left w:val="nil"/>
              <w:bottom w:val="nil"/>
              <w:right w:val="nil"/>
            </w:tcBorders>
            <w:shd w:val="clear" w:color="auto" w:fill="F2F6FF"/>
            <w:vAlign w:val="center"/>
            <w:hideMark/>
          </w:tcPr>
          <w:p w14:paraId="29E4131A" w14:textId="77777777" w:rsidR="00055D41" w:rsidRDefault="00055D41">
            <w:pPr>
              <w:rPr>
                <w:rFonts w:cs="Times New Roman"/>
                <w:sz w:val="20"/>
                <w:szCs w:val="20"/>
                <w:lang w:val="en-CH" w:eastAsia="en-CH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6FF"/>
            <w:vAlign w:val="center"/>
            <w:hideMark/>
          </w:tcPr>
          <w:p w14:paraId="2DBD8F82" w14:textId="77777777" w:rsidR="00055D41" w:rsidRDefault="00055D41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Lorem Ipsum</w:t>
            </w:r>
          </w:p>
        </w:tc>
      </w:tr>
      <w:tr w:rsidR="00055D41" w14:paraId="2CB0AF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59426E" w14:textId="77777777" w:rsidR="00055D41" w:rsidRDefault="00055D41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564562" w14:textId="77777777" w:rsidR="00055D41" w:rsidRDefault="00055D41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00 Month 2026</w:t>
            </w:r>
          </w:p>
        </w:tc>
      </w:tr>
      <w:tr w:rsidR="00055D41" w14:paraId="41F869A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3B0F1B" w14:textId="77777777" w:rsidR="00055D41" w:rsidRDefault="00055D41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BF464B" w14:textId="77777777" w:rsidR="00055D41" w:rsidRDefault="00055D41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v0.1</w:t>
            </w:r>
          </w:p>
        </w:tc>
      </w:tr>
      <w:tr w:rsidR="00055D41" w14:paraId="4A085A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FA5DFF" w14:textId="77777777" w:rsidR="00055D41" w:rsidRDefault="00055D41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F4E52B" w14:textId="77777777" w:rsidR="00055D41" w:rsidRDefault="00055D41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Draft</w:t>
            </w:r>
          </w:p>
        </w:tc>
      </w:tr>
    </w:tbl>
    <w:p w14:paraId="7998E2F2" w14:textId="77777777" w:rsidR="00055D41" w:rsidRDefault="00055D41">
      <w:pPr>
        <w:pStyle w:val="Heading2"/>
        <w:spacing w:before="360"/>
        <w:rPr>
          <w:color w:val="0171FF"/>
          <w:kern w:val="2"/>
          <w:sz w:val="36"/>
          <w:szCs w:val="36"/>
          <w:lang w:val="en-CH" w:eastAsia="en-CH"/>
          <w14:ligatures w14:val="standardContextual"/>
        </w:rPr>
      </w:pPr>
      <w:r>
        <w:rPr>
          <w:color w:val="0171FF"/>
        </w:rPr>
        <w:t>Executive summary</w:t>
      </w:r>
    </w:p>
    <w:p w14:paraId="7CF4ABA5" w14:textId="77777777" w:rsidR="00055D41" w:rsidRPr="00055D41" w:rsidRDefault="00055D41">
      <w:pPr>
        <w:rPr>
          <w:kern w:val="2"/>
          <w:lang w:val="fr-FR" w:eastAsia="en-CH"/>
          <w14:ligatures w14:val="standardContextual"/>
        </w:rPr>
      </w:pPr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 xml:space="preserve">. </w:t>
      </w:r>
      <w:r w:rsidRPr="00055D41">
        <w:rPr>
          <w:lang w:val="fr-FR"/>
        </w:rPr>
        <w:t xml:space="preserve">Morbi tristique </w:t>
      </w:r>
      <w:proofErr w:type="spellStart"/>
      <w:r w:rsidRPr="00055D41">
        <w:rPr>
          <w:lang w:val="fr-FR"/>
        </w:rPr>
        <w:t>senectus</w:t>
      </w:r>
      <w:proofErr w:type="spellEnd"/>
      <w:r w:rsidRPr="00055D41">
        <w:rPr>
          <w:lang w:val="fr-FR"/>
        </w:rPr>
        <w:t xml:space="preserve"> et </w:t>
      </w:r>
      <w:proofErr w:type="spellStart"/>
      <w:r w:rsidRPr="00055D41">
        <w:rPr>
          <w:lang w:val="fr-FR"/>
        </w:rPr>
        <w:t>netus</w:t>
      </w:r>
      <w:proofErr w:type="spellEnd"/>
      <w:r w:rsidRPr="00055D41">
        <w:rPr>
          <w:lang w:val="fr-FR"/>
        </w:rPr>
        <w:t xml:space="preserve"> et </w:t>
      </w:r>
      <w:proofErr w:type="spellStart"/>
      <w:r w:rsidRPr="00055D41">
        <w:rPr>
          <w:lang w:val="fr-FR"/>
        </w:rPr>
        <w:t>malesuada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fames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ac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turpis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egestas</w:t>
      </w:r>
      <w:proofErr w:type="spellEnd"/>
      <w:r w:rsidRPr="00055D41">
        <w:rPr>
          <w:lang w:val="fr-FR"/>
        </w:rPr>
        <w:t xml:space="preserve">. Amet </w:t>
      </w:r>
      <w:proofErr w:type="spellStart"/>
      <w:r w:rsidRPr="00055D41">
        <w:rPr>
          <w:lang w:val="fr-FR"/>
        </w:rPr>
        <w:t>nulla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facilisi</w:t>
      </w:r>
      <w:proofErr w:type="spellEnd"/>
      <w:r w:rsidRPr="00055D41">
        <w:rPr>
          <w:lang w:val="fr-FR"/>
        </w:rPr>
        <w:t xml:space="preserve"> morbi </w:t>
      </w:r>
      <w:proofErr w:type="spellStart"/>
      <w:r w:rsidRPr="00055D41">
        <w:rPr>
          <w:lang w:val="fr-FR"/>
        </w:rPr>
        <w:t>tempus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iaculis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urna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id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volutpat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lacus</w:t>
      </w:r>
      <w:proofErr w:type="spellEnd"/>
      <w:r w:rsidRPr="00055D41">
        <w:rPr>
          <w:lang w:val="fr-FR"/>
        </w:rPr>
        <w:t>.</w:t>
      </w:r>
    </w:p>
    <w:p w14:paraId="75891CEE" w14:textId="77777777" w:rsidR="00055D41" w:rsidRPr="00055D41" w:rsidRDefault="00055D41">
      <w:pPr>
        <w:rPr>
          <w:kern w:val="2"/>
          <w:lang w:val="fr-FR" w:eastAsia="en-CH"/>
          <w14:ligatures w14:val="standardContextual"/>
        </w:rPr>
      </w:pPr>
      <w:r w:rsidRPr="00055D41">
        <w:rPr>
          <w:lang w:val="fr-FR"/>
        </w:rPr>
        <w:t xml:space="preserve">Ut </w:t>
      </w:r>
      <w:proofErr w:type="spellStart"/>
      <w:r w:rsidRPr="00055D41">
        <w:rPr>
          <w:lang w:val="fr-FR"/>
        </w:rPr>
        <w:t>enim</w:t>
      </w:r>
      <w:proofErr w:type="spellEnd"/>
      <w:r w:rsidRPr="00055D41">
        <w:rPr>
          <w:lang w:val="fr-FR"/>
        </w:rPr>
        <w:t xml:space="preserve"> ad </w:t>
      </w:r>
      <w:proofErr w:type="spellStart"/>
      <w:r w:rsidRPr="00055D41">
        <w:rPr>
          <w:lang w:val="fr-FR"/>
        </w:rPr>
        <w:t>minim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veniam</w:t>
      </w:r>
      <w:proofErr w:type="spellEnd"/>
      <w:r w:rsidRPr="00055D41">
        <w:rPr>
          <w:lang w:val="fr-FR"/>
        </w:rPr>
        <w:t xml:space="preserve">, </w:t>
      </w:r>
      <w:proofErr w:type="spellStart"/>
      <w:r w:rsidRPr="00055D41">
        <w:rPr>
          <w:lang w:val="fr-FR"/>
        </w:rPr>
        <w:t>quis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nostrud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exercitation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ullamco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laboris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nisi</w:t>
      </w:r>
      <w:proofErr w:type="spellEnd"/>
      <w:r w:rsidRPr="00055D41">
        <w:rPr>
          <w:lang w:val="fr-FR"/>
        </w:rPr>
        <w:t xml:space="preserve"> ut </w:t>
      </w:r>
      <w:proofErr w:type="spellStart"/>
      <w:r w:rsidRPr="00055D41">
        <w:rPr>
          <w:lang w:val="fr-FR"/>
        </w:rPr>
        <w:t>aliquip</w:t>
      </w:r>
      <w:proofErr w:type="spellEnd"/>
      <w:r w:rsidRPr="00055D41">
        <w:rPr>
          <w:lang w:val="fr-FR"/>
        </w:rPr>
        <w:t xml:space="preserve"> ex </w:t>
      </w:r>
      <w:proofErr w:type="spellStart"/>
      <w:r w:rsidRPr="00055D41">
        <w:rPr>
          <w:lang w:val="fr-FR"/>
        </w:rPr>
        <w:t>ea</w:t>
      </w:r>
      <w:proofErr w:type="spellEnd"/>
      <w:r w:rsidRPr="00055D41">
        <w:rPr>
          <w:lang w:val="fr-FR"/>
        </w:rPr>
        <w:t xml:space="preserve"> commodo </w:t>
      </w:r>
      <w:proofErr w:type="spellStart"/>
      <w:r w:rsidRPr="00055D41">
        <w:rPr>
          <w:lang w:val="fr-FR"/>
        </w:rPr>
        <w:t>consequat</w:t>
      </w:r>
      <w:proofErr w:type="spellEnd"/>
      <w:r w:rsidRPr="00055D41">
        <w:rPr>
          <w:lang w:val="fr-FR"/>
        </w:rPr>
        <w:t xml:space="preserve">. Duis </w:t>
      </w:r>
      <w:proofErr w:type="spellStart"/>
      <w:r w:rsidRPr="00055D41">
        <w:rPr>
          <w:lang w:val="fr-FR"/>
        </w:rPr>
        <w:t>aute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irure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dolor</w:t>
      </w:r>
      <w:proofErr w:type="spellEnd"/>
      <w:r w:rsidRPr="00055D41">
        <w:rPr>
          <w:lang w:val="fr-FR"/>
        </w:rPr>
        <w:t xml:space="preserve"> in </w:t>
      </w:r>
      <w:proofErr w:type="spellStart"/>
      <w:r w:rsidRPr="00055D41">
        <w:rPr>
          <w:lang w:val="fr-FR"/>
        </w:rPr>
        <w:t>reprehenderit</w:t>
      </w:r>
      <w:proofErr w:type="spellEnd"/>
      <w:r w:rsidRPr="00055D41">
        <w:rPr>
          <w:lang w:val="fr-FR"/>
        </w:rPr>
        <w:t xml:space="preserve"> in </w:t>
      </w:r>
      <w:proofErr w:type="spellStart"/>
      <w:r w:rsidRPr="00055D41">
        <w:rPr>
          <w:lang w:val="fr-FR"/>
        </w:rPr>
        <w:t>voluptate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velit</w:t>
      </w:r>
      <w:proofErr w:type="spellEnd"/>
      <w:r w:rsidRPr="00055D41">
        <w:rPr>
          <w:lang w:val="fr-FR"/>
        </w:rPr>
        <w:t xml:space="preserve"> esse </w:t>
      </w:r>
      <w:proofErr w:type="spellStart"/>
      <w:r w:rsidRPr="00055D41">
        <w:rPr>
          <w:lang w:val="fr-FR"/>
        </w:rPr>
        <w:t>cillum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dolore</w:t>
      </w:r>
      <w:proofErr w:type="spellEnd"/>
      <w:r w:rsidRPr="00055D41">
        <w:rPr>
          <w:lang w:val="fr-FR"/>
        </w:rPr>
        <w:t xml:space="preserve"> eu </w:t>
      </w:r>
      <w:proofErr w:type="spellStart"/>
      <w:r w:rsidRPr="00055D41">
        <w:rPr>
          <w:lang w:val="fr-FR"/>
        </w:rPr>
        <w:t>fugiat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nulla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pariatur</w:t>
      </w:r>
      <w:proofErr w:type="spellEnd"/>
      <w:r w:rsidRPr="00055D41">
        <w:rPr>
          <w:lang w:val="fr-FR"/>
        </w:rPr>
        <w:t>.</w:t>
      </w:r>
    </w:p>
    <w:p w14:paraId="766A054B" w14:textId="77777777" w:rsidR="00055D41" w:rsidRPr="00055D41" w:rsidRDefault="00055D41">
      <w:pPr>
        <w:pStyle w:val="Heading2"/>
        <w:spacing w:before="360"/>
        <w:rPr>
          <w:color w:val="0171FF"/>
          <w:kern w:val="2"/>
          <w:sz w:val="36"/>
          <w:szCs w:val="36"/>
          <w:lang w:val="fr-FR" w:eastAsia="en-CH"/>
          <w14:ligatures w14:val="standardContextual"/>
        </w:rPr>
      </w:pPr>
      <w:r w:rsidRPr="00055D41">
        <w:rPr>
          <w:color w:val="0171FF"/>
          <w:lang w:val="fr-FR"/>
        </w:rPr>
        <w:t>Background</w:t>
      </w:r>
    </w:p>
    <w:p w14:paraId="751543E7" w14:textId="77777777" w:rsidR="00055D41" w:rsidRPr="00055D41" w:rsidRDefault="00055D41">
      <w:pPr>
        <w:rPr>
          <w:kern w:val="2"/>
          <w:lang w:val="fr-FR" w:eastAsia="en-CH"/>
          <w14:ligatures w14:val="standardContextual"/>
        </w:rPr>
      </w:pPr>
      <w:r w:rsidRPr="00055D41">
        <w:rPr>
          <w:lang w:val="fr-FR"/>
        </w:rPr>
        <w:t xml:space="preserve">Lorem ipsum </w:t>
      </w:r>
      <w:proofErr w:type="spellStart"/>
      <w:r w:rsidRPr="00055D41">
        <w:rPr>
          <w:lang w:val="fr-FR"/>
        </w:rPr>
        <w:t>dolor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sit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amet</w:t>
      </w:r>
      <w:proofErr w:type="spellEnd"/>
      <w:r w:rsidRPr="00055D41">
        <w:rPr>
          <w:lang w:val="fr-FR"/>
        </w:rPr>
        <w:t xml:space="preserve">, </w:t>
      </w:r>
      <w:proofErr w:type="spellStart"/>
      <w:r w:rsidRPr="00055D41">
        <w:rPr>
          <w:lang w:val="fr-FR"/>
        </w:rPr>
        <w:t>consectetur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adipiscing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elit</w:t>
      </w:r>
      <w:proofErr w:type="spellEnd"/>
      <w:r w:rsidRPr="00055D41">
        <w:rPr>
          <w:lang w:val="fr-FR"/>
        </w:rPr>
        <w:t xml:space="preserve">. </w:t>
      </w:r>
      <w:proofErr w:type="spellStart"/>
      <w:r w:rsidRPr="00055D41">
        <w:rPr>
          <w:lang w:val="fr-FR"/>
        </w:rPr>
        <w:t>Pellentesque</w:t>
      </w:r>
      <w:proofErr w:type="spellEnd"/>
      <w:r w:rsidRPr="00055D41">
        <w:rPr>
          <w:lang w:val="fr-FR"/>
        </w:rPr>
        <w:t xml:space="preserve"> habitant morbi tristique </w:t>
      </w:r>
      <w:proofErr w:type="spellStart"/>
      <w:r w:rsidRPr="00055D41">
        <w:rPr>
          <w:lang w:val="fr-FR"/>
        </w:rPr>
        <w:t>senectus</w:t>
      </w:r>
      <w:proofErr w:type="spellEnd"/>
      <w:r w:rsidRPr="00055D41">
        <w:rPr>
          <w:lang w:val="fr-FR"/>
        </w:rPr>
        <w:t xml:space="preserve"> et </w:t>
      </w:r>
      <w:proofErr w:type="spellStart"/>
      <w:r w:rsidRPr="00055D41">
        <w:rPr>
          <w:lang w:val="fr-FR"/>
        </w:rPr>
        <w:t>netus</w:t>
      </w:r>
      <w:proofErr w:type="spellEnd"/>
      <w:r w:rsidRPr="00055D41">
        <w:rPr>
          <w:lang w:val="fr-FR"/>
        </w:rPr>
        <w:t xml:space="preserve"> et </w:t>
      </w:r>
      <w:proofErr w:type="spellStart"/>
      <w:r w:rsidRPr="00055D41">
        <w:rPr>
          <w:lang w:val="fr-FR"/>
        </w:rPr>
        <w:t>malesuada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fames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ac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turpis</w:t>
      </w:r>
      <w:proofErr w:type="spellEnd"/>
      <w:r w:rsidRPr="00055D41">
        <w:rPr>
          <w:lang w:val="fr-FR"/>
        </w:rPr>
        <w:t xml:space="preserve"> </w:t>
      </w:r>
      <w:proofErr w:type="spellStart"/>
      <w:r w:rsidRPr="00055D41">
        <w:rPr>
          <w:lang w:val="fr-FR"/>
        </w:rPr>
        <w:t>egestas</w:t>
      </w:r>
      <w:proofErr w:type="spellEnd"/>
      <w:r w:rsidRPr="00055D41">
        <w:rPr>
          <w:lang w:val="fr-FR"/>
        </w:rPr>
        <w:t>.</w:t>
      </w:r>
    </w:p>
    <w:p w14:paraId="08F0FDFE" w14:textId="77777777" w:rsidR="00055D41" w:rsidRDefault="00055D41" w:rsidP="00055D41">
      <w:pPr>
        <w:numPr>
          <w:ilvl w:val="0"/>
          <w:numId w:val="43"/>
        </w:numPr>
        <w:spacing w:before="0" w:beforeAutospacing="1" w:after="0" w:afterAutospacing="1"/>
        <w:rPr>
          <w:color w:val="auto"/>
          <w:kern w:val="2"/>
          <w:sz w:val="24"/>
          <w:szCs w:val="24"/>
          <w:lang w:val="en-CH" w:eastAsia="en-CH"/>
          <w14:ligatures w14:val="standardContextual"/>
        </w:rPr>
      </w:pPr>
      <w:r>
        <w:rPr>
          <w:color w:val="auto"/>
          <w:sz w:val="24"/>
          <w:szCs w:val="24"/>
        </w:rPr>
        <w:t xml:space="preserve">Lorem ipsum dolor sit </w:t>
      </w:r>
      <w:proofErr w:type="spellStart"/>
      <w:r>
        <w:rPr>
          <w:color w:val="auto"/>
          <w:sz w:val="24"/>
          <w:szCs w:val="24"/>
        </w:rPr>
        <w:t>amet</w:t>
      </w:r>
      <w:proofErr w:type="spellEnd"/>
      <w:r>
        <w:rPr>
          <w:color w:val="auto"/>
          <w:sz w:val="24"/>
          <w:szCs w:val="24"/>
        </w:rPr>
        <w:t xml:space="preserve">, </w:t>
      </w:r>
      <w:proofErr w:type="spellStart"/>
      <w:r>
        <w:rPr>
          <w:color w:val="auto"/>
          <w:sz w:val="24"/>
          <w:szCs w:val="24"/>
        </w:rPr>
        <w:t>consectetur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adipiscing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elit</w:t>
      </w:r>
      <w:proofErr w:type="spellEnd"/>
      <w:r>
        <w:rPr>
          <w:color w:val="auto"/>
          <w:sz w:val="24"/>
          <w:szCs w:val="24"/>
        </w:rPr>
        <w:t>.</w:t>
      </w:r>
    </w:p>
    <w:p w14:paraId="204CBD3C" w14:textId="77777777" w:rsidR="00055D41" w:rsidRDefault="00055D41" w:rsidP="00055D41">
      <w:pPr>
        <w:numPr>
          <w:ilvl w:val="0"/>
          <w:numId w:val="43"/>
        </w:numPr>
        <w:spacing w:before="0" w:beforeAutospacing="1" w:after="0" w:afterAutospacing="1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Sed do </w:t>
      </w:r>
      <w:proofErr w:type="spellStart"/>
      <w:r>
        <w:rPr>
          <w:color w:val="auto"/>
          <w:sz w:val="24"/>
          <w:szCs w:val="24"/>
        </w:rPr>
        <w:t>eiusmod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tempor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incididunt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ut</w:t>
      </w:r>
      <w:proofErr w:type="spellEnd"/>
      <w:r>
        <w:rPr>
          <w:color w:val="auto"/>
          <w:sz w:val="24"/>
          <w:szCs w:val="24"/>
        </w:rPr>
        <w:t xml:space="preserve"> labore et dolore magna </w:t>
      </w:r>
      <w:proofErr w:type="spellStart"/>
      <w:r>
        <w:rPr>
          <w:color w:val="auto"/>
          <w:sz w:val="24"/>
          <w:szCs w:val="24"/>
        </w:rPr>
        <w:t>aliqua</w:t>
      </w:r>
      <w:proofErr w:type="spellEnd"/>
      <w:r>
        <w:rPr>
          <w:color w:val="auto"/>
          <w:sz w:val="24"/>
          <w:szCs w:val="24"/>
        </w:rPr>
        <w:t>.</w:t>
      </w:r>
    </w:p>
    <w:p w14:paraId="3B0476F9" w14:textId="77777777" w:rsidR="00055D41" w:rsidRDefault="00055D41" w:rsidP="00055D41">
      <w:pPr>
        <w:numPr>
          <w:ilvl w:val="0"/>
          <w:numId w:val="43"/>
        </w:numPr>
        <w:spacing w:before="0" w:beforeAutospacing="1" w:after="0" w:afterAutospacing="1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Ut </w:t>
      </w:r>
      <w:proofErr w:type="spellStart"/>
      <w:r>
        <w:rPr>
          <w:color w:val="auto"/>
          <w:sz w:val="24"/>
          <w:szCs w:val="24"/>
        </w:rPr>
        <w:t>enim</w:t>
      </w:r>
      <w:proofErr w:type="spellEnd"/>
      <w:r>
        <w:rPr>
          <w:color w:val="auto"/>
          <w:sz w:val="24"/>
          <w:szCs w:val="24"/>
        </w:rPr>
        <w:t xml:space="preserve"> ad minim </w:t>
      </w:r>
      <w:proofErr w:type="spellStart"/>
      <w:r>
        <w:rPr>
          <w:color w:val="auto"/>
          <w:sz w:val="24"/>
          <w:szCs w:val="24"/>
        </w:rPr>
        <w:t>veniam</w:t>
      </w:r>
      <w:proofErr w:type="spellEnd"/>
      <w:r>
        <w:rPr>
          <w:color w:val="auto"/>
          <w:sz w:val="24"/>
          <w:szCs w:val="24"/>
        </w:rPr>
        <w:t xml:space="preserve">, quis </w:t>
      </w:r>
      <w:proofErr w:type="spellStart"/>
      <w:r>
        <w:rPr>
          <w:color w:val="auto"/>
          <w:sz w:val="24"/>
          <w:szCs w:val="24"/>
        </w:rPr>
        <w:t>nostrud</w:t>
      </w:r>
      <w:proofErr w:type="spellEnd"/>
      <w:r>
        <w:rPr>
          <w:color w:val="auto"/>
          <w:sz w:val="24"/>
          <w:szCs w:val="24"/>
        </w:rPr>
        <w:t xml:space="preserve"> exercitation </w:t>
      </w:r>
      <w:proofErr w:type="spellStart"/>
      <w:r>
        <w:rPr>
          <w:color w:val="auto"/>
          <w:sz w:val="24"/>
          <w:szCs w:val="24"/>
        </w:rPr>
        <w:t>ullamco</w:t>
      </w:r>
      <w:proofErr w:type="spellEnd"/>
      <w:r>
        <w:rPr>
          <w:color w:val="auto"/>
          <w:sz w:val="24"/>
          <w:szCs w:val="24"/>
        </w:rPr>
        <w:t>.</w:t>
      </w:r>
    </w:p>
    <w:p w14:paraId="1CB12AC6" w14:textId="77777777" w:rsidR="00055D41" w:rsidRDefault="00055D41">
      <w:pPr>
        <w:pStyle w:val="Heading2"/>
        <w:spacing w:before="360"/>
        <w:rPr>
          <w:color w:val="0171FF"/>
          <w:kern w:val="2"/>
          <w:sz w:val="36"/>
          <w:szCs w:val="36"/>
          <w:lang w:val="en-CH" w:eastAsia="en-CH"/>
          <w14:ligatures w14:val="standardContextual"/>
        </w:rPr>
      </w:pPr>
      <w:r>
        <w:rPr>
          <w:color w:val="0171FF"/>
        </w:rPr>
        <w:t>Scope</w:t>
      </w:r>
    </w:p>
    <w:p w14:paraId="2AF47911" w14:textId="77777777" w:rsidR="00055D41" w:rsidRDefault="00055D41">
      <w:pPr>
        <w:pStyle w:val="Heading3"/>
        <w:spacing w:before="200" w:after="120"/>
        <w:rPr>
          <w:color w:val="2F5597"/>
          <w:kern w:val="2"/>
          <w:sz w:val="27"/>
          <w:szCs w:val="27"/>
          <w:lang w:val="en-CH" w:eastAsia="en-CH"/>
          <w14:ligatures w14:val="standardContextual"/>
        </w:rPr>
      </w:pPr>
      <w:r>
        <w:rPr>
          <w:color w:val="2F5597"/>
        </w:rPr>
        <w:t>In scope</w:t>
      </w:r>
    </w:p>
    <w:p w14:paraId="5F1C26F9" w14:textId="77777777" w:rsidR="00055D41" w:rsidRPr="00055D41" w:rsidRDefault="00055D41" w:rsidP="00055D41">
      <w:pPr>
        <w:numPr>
          <w:ilvl w:val="0"/>
          <w:numId w:val="44"/>
        </w:numPr>
        <w:spacing w:before="0" w:beforeAutospacing="1" w:after="0" w:afterAutospacing="1"/>
        <w:rPr>
          <w:color w:val="auto"/>
          <w:kern w:val="2"/>
          <w:sz w:val="24"/>
          <w:szCs w:val="24"/>
          <w:lang w:val="da-DK" w:eastAsia="en-CH"/>
          <w14:ligatures w14:val="standardContextual"/>
        </w:rPr>
      </w:pPr>
      <w:proofErr w:type="spellStart"/>
      <w:r w:rsidRPr="00055D41">
        <w:rPr>
          <w:color w:val="auto"/>
          <w:sz w:val="24"/>
          <w:szCs w:val="24"/>
          <w:lang w:val="da-DK"/>
        </w:rPr>
        <w:t>Lorem</w:t>
      </w:r>
      <w:proofErr w:type="spellEnd"/>
      <w:r w:rsidRPr="00055D41">
        <w:rPr>
          <w:color w:val="auto"/>
          <w:sz w:val="24"/>
          <w:szCs w:val="24"/>
          <w:lang w:val="da-DK"/>
        </w:rPr>
        <w:t xml:space="preserve"> </w:t>
      </w:r>
      <w:proofErr w:type="spellStart"/>
      <w:r w:rsidRPr="00055D41">
        <w:rPr>
          <w:color w:val="auto"/>
          <w:sz w:val="24"/>
          <w:szCs w:val="24"/>
          <w:lang w:val="da-DK"/>
        </w:rPr>
        <w:t>ipsum</w:t>
      </w:r>
      <w:proofErr w:type="spellEnd"/>
      <w:r w:rsidRPr="00055D41">
        <w:rPr>
          <w:color w:val="auto"/>
          <w:sz w:val="24"/>
          <w:szCs w:val="24"/>
          <w:lang w:val="da-DK"/>
        </w:rPr>
        <w:t xml:space="preserve"> </w:t>
      </w:r>
      <w:proofErr w:type="spellStart"/>
      <w:r w:rsidRPr="00055D41">
        <w:rPr>
          <w:color w:val="auto"/>
          <w:sz w:val="24"/>
          <w:szCs w:val="24"/>
          <w:lang w:val="da-DK"/>
        </w:rPr>
        <w:t>dolor</w:t>
      </w:r>
      <w:proofErr w:type="spellEnd"/>
      <w:r w:rsidRPr="00055D41">
        <w:rPr>
          <w:color w:val="auto"/>
          <w:sz w:val="24"/>
          <w:szCs w:val="24"/>
          <w:lang w:val="da-DK"/>
        </w:rPr>
        <w:t xml:space="preserve"> sit </w:t>
      </w:r>
      <w:proofErr w:type="spellStart"/>
      <w:r w:rsidRPr="00055D41">
        <w:rPr>
          <w:color w:val="auto"/>
          <w:sz w:val="24"/>
          <w:szCs w:val="24"/>
          <w:lang w:val="da-DK"/>
        </w:rPr>
        <w:t>amet</w:t>
      </w:r>
      <w:proofErr w:type="spellEnd"/>
      <w:r w:rsidRPr="00055D41">
        <w:rPr>
          <w:color w:val="auto"/>
          <w:sz w:val="24"/>
          <w:szCs w:val="24"/>
          <w:lang w:val="da-DK"/>
        </w:rPr>
        <w:t>.</w:t>
      </w:r>
    </w:p>
    <w:p w14:paraId="5610131F" w14:textId="77777777" w:rsidR="00055D41" w:rsidRDefault="00055D41" w:rsidP="00055D41">
      <w:pPr>
        <w:numPr>
          <w:ilvl w:val="0"/>
          <w:numId w:val="44"/>
        </w:numPr>
        <w:spacing w:before="0" w:beforeAutospacing="1" w:after="0" w:afterAutospacing="1"/>
        <w:rPr>
          <w:color w:val="auto"/>
          <w:sz w:val="24"/>
          <w:szCs w:val="24"/>
        </w:rPr>
      </w:pPr>
      <w:proofErr w:type="spellStart"/>
      <w:r>
        <w:rPr>
          <w:color w:val="auto"/>
          <w:sz w:val="24"/>
          <w:szCs w:val="24"/>
        </w:rPr>
        <w:t>Consectetur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adipiscing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elit</w:t>
      </w:r>
      <w:proofErr w:type="spellEnd"/>
      <w:r>
        <w:rPr>
          <w:color w:val="auto"/>
          <w:sz w:val="24"/>
          <w:szCs w:val="24"/>
        </w:rPr>
        <w:t>.</w:t>
      </w:r>
    </w:p>
    <w:p w14:paraId="41BA5EFC" w14:textId="77777777" w:rsidR="00055D41" w:rsidRPr="00055D41" w:rsidRDefault="00055D41" w:rsidP="00055D41">
      <w:pPr>
        <w:numPr>
          <w:ilvl w:val="0"/>
          <w:numId w:val="44"/>
        </w:numPr>
        <w:spacing w:before="0" w:beforeAutospacing="1" w:after="0" w:afterAutospacing="1"/>
        <w:rPr>
          <w:color w:val="auto"/>
          <w:sz w:val="24"/>
          <w:szCs w:val="24"/>
          <w:lang w:val="it-IT"/>
        </w:rPr>
      </w:pPr>
      <w:proofErr w:type="spellStart"/>
      <w:r w:rsidRPr="00055D41">
        <w:rPr>
          <w:color w:val="auto"/>
          <w:sz w:val="24"/>
          <w:szCs w:val="24"/>
          <w:lang w:val="it-IT"/>
        </w:rPr>
        <w:t>Integer</w:t>
      </w:r>
      <w:proofErr w:type="spellEnd"/>
      <w:r w:rsidRPr="00055D41">
        <w:rPr>
          <w:color w:val="auto"/>
          <w:sz w:val="24"/>
          <w:szCs w:val="24"/>
          <w:lang w:val="it-IT"/>
        </w:rPr>
        <w:t xml:space="preserve"> </w:t>
      </w:r>
      <w:proofErr w:type="spellStart"/>
      <w:r w:rsidRPr="00055D41">
        <w:rPr>
          <w:color w:val="auto"/>
          <w:sz w:val="24"/>
          <w:szCs w:val="24"/>
          <w:lang w:val="it-IT"/>
        </w:rPr>
        <w:t>nec</w:t>
      </w:r>
      <w:proofErr w:type="spellEnd"/>
      <w:r w:rsidRPr="00055D41">
        <w:rPr>
          <w:color w:val="auto"/>
          <w:sz w:val="24"/>
          <w:szCs w:val="24"/>
          <w:lang w:val="it-IT"/>
        </w:rPr>
        <w:t xml:space="preserve"> odio. </w:t>
      </w:r>
      <w:proofErr w:type="spellStart"/>
      <w:r w:rsidRPr="00055D41">
        <w:rPr>
          <w:color w:val="auto"/>
          <w:sz w:val="24"/>
          <w:szCs w:val="24"/>
          <w:lang w:val="it-IT"/>
        </w:rPr>
        <w:t>Praesent</w:t>
      </w:r>
      <w:proofErr w:type="spellEnd"/>
      <w:r w:rsidRPr="00055D41">
        <w:rPr>
          <w:color w:val="auto"/>
          <w:sz w:val="24"/>
          <w:szCs w:val="24"/>
          <w:lang w:val="it-IT"/>
        </w:rPr>
        <w:t xml:space="preserve"> libero.</w:t>
      </w:r>
    </w:p>
    <w:p w14:paraId="217BA678" w14:textId="77777777" w:rsidR="00BC3129" w:rsidRDefault="00BC3129">
      <w:pPr>
        <w:pStyle w:val="Heading3"/>
        <w:spacing w:before="200" w:after="120"/>
        <w:rPr>
          <w:color w:val="2F5597"/>
          <w:kern w:val="2"/>
          <w:sz w:val="27"/>
          <w:szCs w:val="27"/>
          <w:lang w:val="en-CH" w:eastAsia="en-CH"/>
          <w14:ligatures w14:val="standardContextual"/>
        </w:rPr>
      </w:pPr>
      <w:r>
        <w:rPr>
          <w:color w:val="2F5597"/>
        </w:rPr>
        <w:t>Out of scope</w:t>
      </w:r>
    </w:p>
    <w:p w14:paraId="345D9CFE" w14:textId="77777777" w:rsidR="00BC3129" w:rsidRDefault="00BC3129" w:rsidP="00BC3129">
      <w:pPr>
        <w:numPr>
          <w:ilvl w:val="0"/>
          <w:numId w:val="45"/>
        </w:numPr>
        <w:spacing w:before="0" w:beforeAutospacing="1" w:after="0" w:afterAutospacing="1"/>
        <w:rPr>
          <w:color w:val="auto"/>
          <w:kern w:val="2"/>
          <w:sz w:val="24"/>
          <w:szCs w:val="24"/>
          <w:lang w:val="en-CH" w:eastAsia="en-CH"/>
          <w14:ligatures w14:val="standardContextual"/>
        </w:rPr>
      </w:pPr>
      <w:r>
        <w:rPr>
          <w:color w:val="auto"/>
          <w:sz w:val="24"/>
          <w:szCs w:val="24"/>
        </w:rPr>
        <w:t xml:space="preserve">Duis </w:t>
      </w:r>
      <w:proofErr w:type="spellStart"/>
      <w:r>
        <w:rPr>
          <w:color w:val="auto"/>
          <w:sz w:val="24"/>
          <w:szCs w:val="24"/>
        </w:rPr>
        <w:t>aute</w:t>
      </w:r>
      <w:proofErr w:type="spellEnd"/>
      <w:r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</w:rPr>
        <w:t>irure</w:t>
      </w:r>
      <w:proofErr w:type="spellEnd"/>
      <w:r>
        <w:rPr>
          <w:color w:val="auto"/>
          <w:sz w:val="24"/>
          <w:szCs w:val="24"/>
        </w:rPr>
        <w:t xml:space="preserve"> dolor in </w:t>
      </w:r>
      <w:proofErr w:type="spellStart"/>
      <w:r>
        <w:rPr>
          <w:color w:val="auto"/>
          <w:sz w:val="24"/>
          <w:szCs w:val="24"/>
        </w:rPr>
        <w:t>reprehenderit</w:t>
      </w:r>
      <w:proofErr w:type="spellEnd"/>
      <w:r>
        <w:rPr>
          <w:color w:val="auto"/>
          <w:sz w:val="24"/>
          <w:szCs w:val="24"/>
        </w:rPr>
        <w:t>.</w:t>
      </w:r>
    </w:p>
    <w:p w14:paraId="065C79CB" w14:textId="77777777" w:rsidR="00BC3129" w:rsidRPr="00BC3129" w:rsidRDefault="00BC3129" w:rsidP="00BC3129">
      <w:pPr>
        <w:numPr>
          <w:ilvl w:val="0"/>
          <w:numId w:val="45"/>
        </w:numPr>
        <w:spacing w:before="0" w:beforeAutospacing="1" w:after="0" w:afterAutospacing="1"/>
        <w:rPr>
          <w:color w:val="auto"/>
          <w:sz w:val="24"/>
          <w:szCs w:val="24"/>
          <w:lang w:val="fr-FR"/>
        </w:rPr>
      </w:pPr>
      <w:proofErr w:type="spellStart"/>
      <w:r w:rsidRPr="00BC3129">
        <w:rPr>
          <w:color w:val="auto"/>
          <w:sz w:val="24"/>
          <w:szCs w:val="24"/>
          <w:lang w:val="fr-FR"/>
        </w:rPr>
        <w:t>Excepteur</w:t>
      </w:r>
      <w:proofErr w:type="spellEnd"/>
      <w:r w:rsidRPr="00BC3129">
        <w:rPr>
          <w:color w:val="auto"/>
          <w:sz w:val="24"/>
          <w:szCs w:val="24"/>
          <w:lang w:val="fr-FR"/>
        </w:rPr>
        <w:t xml:space="preserve"> </w:t>
      </w:r>
      <w:proofErr w:type="spellStart"/>
      <w:r w:rsidRPr="00BC3129">
        <w:rPr>
          <w:color w:val="auto"/>
          <w:sz w:val="24"/>
          <w:szCs w:val="24"/>
          <w:lang w:val="fr-FR"/>
        </w:rPr>
        <w:t>sint</w:t>
      </w:r>
      <w:proofErr w:type="spellEnd"/>
      <w:r w:rsidRPr="00BC3129">
        <w:rPr>
          <w:color w:val="auto"/>
          <w:sz w:val="24"/>
          <w:szCs w:val="24"/>
          <w:lang w:val="fr-FR"/>
        </w:rPr>
        <w:t xml:space="preserve"> </w:t>
      </w:r>
      <w:proofErr w:type="spellStart"/>
      <w:r w:rsidRPr="00BC3129">
        <w:rPr>
          <w:color w:val="auto"/>
          <w:sz w:val="24"/>
          <w:szCs w:val="24"/>
          <w:lang w:val="fr-FR"/>
        </w:rPr>
        <w:t>occaecat</w:t>
      </w:r>
      <w:proofErr w:type="spellEnd"/>
      <w:r w:rsidRPr="00BC3129">
        <w:rPr>
          <w:color w:val="auto"/>
          <w:sz w:val="24"/>
          <w:szCs w:val="24"/>
          <w:lang w:val="fr-FR"/>
        </w:rPr>
        <w:t xml:space="preserve"> </w:t>
      </w:r>
      <w:proofErr w:type="spellStart"/>
      <w:r w:rsidRPr="00BC3129">
        <w:rPr>
          <w:color w:val="auto"/>
          <w:sz w:val="24"/>
          <w:szCs w:val="24"/>
          <w:lang w:val="fr-FR"/>
        </w:rPr>
        <w:t>cupidatat</w:t>
      </w:r>
      <w:proofErr w:type="spellEnd"/>
      <w:r w:rsidRPr="00BC3129">
        <w:rPr>
          <w:color w:val="auto"/>
          <w:sz w:val="24"/>
          <w:szCs w:val="24"/>
          <w:lang w:val="fr-FR"/>
        </w:rPr>
        <w:t xml:space="preserve"> non proident.</w:t>
      </w:r>
    </w:p>
    <w:sectPr w:rsidR="00BC3129" w:rsidRPr="00BC3129" w:rsidSect="003E561B">
      <w:headerReference w:type="default" r:id="rId13"/>
      <w:footerReference w:type="default" r:id="rId14"/>
      <w:pgSz w:w="11906" w:h="16838" w:code="9"/>
      <w:pgMar w:top="1440" w:right="1440" w:bottom="1440" w:left="1440" w:header="680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A33C0" w14:textId="77777777" w:rsidR="0061070A" w:rsidRDefault="0061070A" w:rsidP="00C65A8A">
      <w:r>
        <w:separator/>
      </w:r>
    </w:p>
    <w:p w14:paraId="2C701223" w14:textId="77777777" w:rsidR="0061070A" w:rsidRDefault="0061070A" w:rsidP="00C65A8A"/>
  </w:endnote>
  <w:endnote w:type="continuationSeparator" w:id="0">
    <w:p w14:paraId="2AF26848" w14:textId="77777777" w:rsidR="0061070A" w:rsidRDefault="0061070A" w:rsidP="00C65A8A">
      <w:r>
        <w:continuationSeparator/>
      </w:r>
    </w:p>
    <w:p w14:paraId="30976D32" w14:textId="77777777" w:rsidR="0061070A" w:rsidRDefault="0061070A" w:rsidP="00C65A8A"/>
  </w:endnote>
  <w:endnote w:type="continuationNotice" w:id="1">
    <w:p w14:paraId="3A1B3957" w14:textId="77777777" w:rsidR="0061070A" w:rsidRDefault="0061070A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verpass">
    <w:altName w:val="Calibri"/>
    <w:charset w:val="00"/>
    <w:family w:val="auto"/>
    <w:pitch w:val="variable"/>
    <w:sig w:usb0="00000007" w:usb1="00000020" w:usb2="00000000" w:usb3="00000000" w:csb0="00000093" w:csb1="00000000"/>
  </w:font>
  <w:font w:name="Overpass SemiBold">
    <w:altName w:val="Calibri"/>
    <w:charset w:val="00"/>
    <w:family w:val="auto"/>
    <w:pitch w:val="variable"/>
    <w:sig w:usb0="00000007" w:usb1="0000002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Garamond">
    <w:charset w:val="00"/>
    <w:family w:val="roman"/>
    <w:pitch w:val="variable"/>
    <w:sig w:usb0="00000003" w:usb1="00000000" w:usb2="00000000" w:usb3="00000000" w:csb0="00000001" w:csb1="00000000"/>
  </w:font>
  <w:font w:name="Overpass Light">
    <w:altName w:val="Calibri"/>
    <w:charset w:val="00"/>
    <w:family w:val="auto"/>
    <w:pitch w:val="variable"/>
    <w:sig w:usb0="00000007" w:usb1="0000002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verpass ExtraBold">
    <w:charset w:val="00"/>
    <w:family w:val="auto"/>
    <w:pitch w:val="variable"/>
    <w:sig w:usb0="00000007" w:usb1="0000002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19212" w14:textId="6142146C" w:rsidR="00C75CA1" w:rsidRPr="009C4C95" w:rsidRDefault="00674C0A" w:rsidP="00D92A8F">
    <w:pPr>
      <w:pStyle w:val="Bodydark"/>
      <w:rPr>
        <w:rFonts w:ascii="Cambria" w:hAnsi="Cambria"/>
      </w:rPr>
    </w:pPr>
    <w:r>
      <w:rPr>
        <w:color w:val="706F6F"/>
      </w:rPr>
      <w:t>Footer</w:t>
    </w:r>
    <w:r w:rsidR="00C23439">
      <w:rPr>
        <w:color w:val="706F6F"/>
      </w:rPr>
      <w:t xml:space="preserve"> </w:t>
    </w:r>
    <w:r w:rsidR="009C4C95" w:rsidRPr="009C4C95">
      <w:rPr>
        <w:rFonts w:ascii="Cambria" w:hAnsi="Cambria"/>
      </w:rPr>
      <w:ptab w:relativeTo="margin" w:alignment="center" w:leader="none"/>
    </w:r>
    <w:r w:rsidR="009C4C95" w:rsidRPr="009C4C95">
      <w:rPr>
        <w:rFonts w:ascii="Cambria" w:hAnsi="Cambria"/>
      </w:rPr>
      <w:ptab w:relativeTo="margin" w:alignment="right" w:leader="none"/>
    </w:r>
    <w:r w:rsidR="009C4C95" w:rsidRPr="00D92A8F">
      <w:fldChar w:fldCharType="begin"/>
    </w:r>
    <w:r w:rsidR="009C4C95" w:rsidRPr="00D92A8F">
      <w:instrText xml:space="preserve"> PAGE  \* Arabic  \* MERGEFORMAT </w:instrText>
    </w:r>
    <w:r w:rsidR="009C4C95" w:rsidRPr="00D92A8F">
      <w:fldChar w:fldCharType="separate"/>
    </w:r>
    <w:r w:rsidR="009C4C95" w:rsidRPr="00D92A8F">
      <w:t>2</w:t>
    </w:r>
    <w:r w:rsidR="009C4C95" w:rsidRPr="00D92A8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43658" w14:textId="77777777" w:rsidR="0061070A" w:rsidRDefault="0061070A" w:rsidP="00C65A8A">
      <w:r>
        <w:separator/>
      </w:r>
    </w:p>
    <w:p w14:paraId="21559E38" w14:textId="77777777" w:rsidR="0061070A" w:rsidRDefault="0061070A" w:rsidP="00C65A8A"/>
  </w:footnote>
  <w:footnote w:type="continuationSeparator" w:id="0">
    <w:p w14:paraId="5A352F65" w14:textId="77777777" w:rsidR="0061070A" w:rsidRDefault="0061070A" w:rsidP="00C65A8A">
      <w:r>
        <w:continuationSeparator/>
      </w:r>
    </w:p>
    <w:p w14:paraId="456820C4" w14:textId="77777777" w:rsidR="0061070A" w:rsidRDefault="0061070A" w:rsidP="00C65A8A"/>
  </w:footnote>
  <w:footnote w:type="continuationNotice" w:id="1">
    <w:p w14:paraId="79BB4981" w14:textId="77777777" w:rsidR="0061070A" w:rsidRDefault="0061070A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BF5FB" w14:textId="7E376633" w:rsidR="00C75CA1" w:rsidRDefault="00AA4285" w:rsidP="00674C0A">
    <w:pPr>
      <w:pStyle w:val="Head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388AD899" wp14:editId="2E58BE92">
          <wp:simplePos x="0" y="0"/>
          <wp:positionH relativeFrom="column">
            <wp:posOffset>5591175</wp:posOffset>
          </wp:positionH>
          <wp:positionV relativeFrom="page">
            <wp:posOffset>365760</wp:posOffset>
          </wp:positionV>
          <wp:extent cx="807085" cy="207010"/>
          <wp:effectExtent l="0" t="0" r="0" b="2540"/>
          <wp:wrapSquare wrapText="bothSides"/>
          <wp:docPr id="4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7085" cy="207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53B8A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9DD55D" wp14:editId="690F3D6E">
              <wp:simplePos x="0" y="0"/>
              <wp:positionH relativeFrom="column">
                <wp:posOffset>20320</wp:posOffset>
              </wp:positionH>
              <wp:positionV relativeFrom="paragraph">
                <wp:posOffset>228599</wp:posOffset>
              </wp:positionV>
              <wp:extent cx="6374765" cy="19685"/>
              <wp:effectExtent l="0" t="0" r="26035" b="3746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374765" cy="19685"/>
                      </a:xfrm>
                      <a:prstGeom prst="line">
                        <a:avLst/>
                      </a:prstGeom>
                      <a:ln>
                        <a:solidFill>
                          <a:srgbClr val="EDEDED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0F7BB45" id="Straight Connector 1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6pt,18pt" to="503.5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" strokecolor="#ededed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4CB"/>
    <w:multiLevelType w:val="hybridMultilevel"/>
    <w:tmpl w:val="EE8E58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A143A"/>
    <w:multiLevelType w:val="hybridMultilevel"/>
    <w:tmpl w:val="689459E0"/>
    <w:lvl w:ilvl="0" w:tplc="664AACC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9DAD68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F2B4E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3B064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C850D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FEAEC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AC9C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16CF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6243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61190"/>
    <w:multiLevelType w:val="hybridMultilevel"/>
    <w:tmpl w:val="C430089E"/>
    <w:lvl w:ilvl="0" w:tplc="41C0B88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07FD2"/>
    <w:multiLevelType w:val="hybridMultilevel"/>
    <w:tmpl w:val="E1507BDE"/>
    <w:lvl w:ilvl="0" w:tplc="076AA71E">
      <w:start w:val="1"/>
      <w:numFmt w:val="bullet"/>
      <w:lvlText w:val=""/>
      <w:lvlJc w:val="left"/>
      <w:rPr>
        <w:rFonts w:ascii="Wingdings" w:hAnsi="Wingdings" w:hint="default"/>
        <w:color w:val="0078FF" w:themeColor="accent1"/>
        <w:u w:color="0078FF" w:themeColor="accent1"/>
      </w:rPr>
    </w:lvl>
    <w:lvl w:ilvl="1" w:tplc="FFFFFFFF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4" w15:restartNumberingAfterBreak="0">
    <w:nsid w:val="06BC7B3C"/>
    <w:multiLevelType w:val="hybridMultilevel"/>
    <w:tmpl w:val="FABCA7D8"/>
    <w:lvl w:ilvl="0" w:tplc="04090001">
      <w:start w:val="1"/>
      <w:numFmt w:val="bullet"/>
      <w:lvlText w:val=""/>
      <w:lvlJc w:val="left"/>
      <w:rPr>
        <w:rFonts w:ascii="Symbol" w:hAnsi="Symbol" w:hint="default"/>
        <w:color w:val="0078FF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6B23EA"/>
    <w:multiLevelType w:val="hybridMultilevel"/>
    <w:tmpl w:val="096CE698"/>
    <w:lvl w:ilvl="0" w:tplc="04090001">
      <w:start w:val="1"/>
      <w:numFmt w:val="bullet"/>
      <w:lvlText w:val=""/>
      <w:lvlJc w:val="left"/>
      <w:rPr>
        <w:rFonts w:ascii="Symbol" w:hAnsi="Symbol" w:hint="default"/>
        <w:u w:color="0078FF" w:themeColor="accen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AC44EF"/>
    <w:multiLevelType w:val="hybridMultilevel"/>
    <w:tmpl w:val="8D821D94"/>
    <w:lvl w:ilvl="0" w:tplc="9796FCBA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635E68"/>
    <w:multiLevelType w:val="multilevel"/>
    <w:tmpl w:val="E9FC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2775B"/>
    <w:multiLevelType w:val="multilevel"/>
    <w:tmpl w:val="75A25C0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14D02E3E"/>
    <w:multiLevelType w:val="multilevel"/>
    <w:tmpl w:val="9C04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157BC"/>
    <w:multiLevelType w:val="hybridMultilevel"/>
    <w:tmpl w:val="2B547D14"/>
    <w:lvl w:ilvl="0" w:tplc="AB90272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0078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FB4218"/>
    <w:multiLevelType w:val="hybridMultilevel"/>
    <w:tmpl w:val="B82E619E"/>
    <w:lvl w:ilvl="0" w:tplc="20000011">
      <w:start w:val="1"/>
      <w:numFmt w:val="decimal"/>
      <w:lvlText w:val="%1)"/>
      <w:lvlJc w:val="left"/>
      <w:pPr>
        <w:ind w:left="363" w:hanging="360"/>
      </w:pPr>
    </w:lvl>
    <w:lvl w:ilvl="1" w:tplc="20000019" w:tentative="1">
      <w:start w:val="1"/>
      <w:numFmt w:val="lowerLetter"/>
      <w:lvlText w:val="%2."/>
      <w:lvlJc w:val="left"/>
      <w:pPr>
        <w:ind w:left="1083" w:hanging="360"/>
      </w:pPr>
    </w:lvl>
    <w:lvl w:ilvl="2" w:tplc="2000001B" w:tentative="1">
      <w:start w:val="1"/>
      <w:numFmt w:val="lowerRoman"/>
      <w:lvlText w:val="%3."/>
      <w:lvlJc w:val="right"/>
      <w:pPr>
        <w:ind w:left="1803" w:hanging="180"/>
      </w:pPr>
    </w:lvl>
    <w:lvl w:ilvl="3" w:tplc="2000000F" w:tentative="1">
      <w:start w:val="1"/>
      <w:numFmt w:val="decimal"/>
      <w:lvlText w:val="%4."/>
      <w:lvlJc w:val="left"/>
      <w:pPr>
        <w:ind w:left="2523" w:hanging="360"/>
      </w:pPr>
    </w:lvl>
    <w:lvl w:ilvl="4" w:tplc="20000019" w:tentative="1">
      <w:start w:val="1"/>
      <w:numFmt w:val="lowerLetter"/>
      <w:lvlText w:val="%5."/>
      <w:lvlJc w:val="left"/>
      <w:pPr>
        <w:ind w:left="3243" w:hanging="360"/>
      </w:pPr>
    </w:lvl>
    <w:lvl w:ilvl="5" w:tplc="2000001B" w:tentative="1">
      <w:start w:val="1"/>
      <w:numFmt w:val="lowerRoman"/>
      <w:lvlText w:val="%6."/>
      <w:lvlJc w:val="right"/>
      <w:pPr>
        <w:ind w:left="3963" w:hanging="180"/>
      </w:pPr>
    </w:lvl>
    <w:lvl w:ilvl="6" w:tplc="2000000F" w:tentative="1">
      <w:start w:val="1"/>
      <w:numFmt w:val="decimal"/>
      <w:lvlText w:val="%7."/>
      <w:lvlJc w:val="left"/>
      <w:pPr>
        <w:ind w:left="4683" w:hanging="360"/>
      </w:pPr>
    </w:lvl>
    <w:lvl w:ilvl="7" w:tplc="20000019" w:tentative="1">
      <w:start w:val="1"/>
      <w:numFmt w:val="lowerLetter"/>
      <w:lvlText w:val="%8."/>
      <w:lvlJc w:val="left"/>
      <w:pPr>
        <w:ind w:left="5403" w:hanging="360"/>
      </w:pPr>
    </w:lvl>
    <w:lvl w:ilvl="8" w:tplc="2000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2" w15:restartNumberingAfterBreak="0">
    <w:nsid w:val="1B9C748D"/>
    <w:multiLevelType w:val="hybridMultilevel"/>
    <w:tmpl w:val="39FE2F02"/>
    <w:lvl w:ilvl="0" w:tplc="A766A60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FCC75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D8BB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6616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E0EBB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DEAE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8C26D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304E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F3490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C08D6"/>
    <w:multiLevelType w:val="hybridMultilevel"/>
    <w:tmpl w:val="3692FA38"/>
    <w:lvl w:ilvl="0" w:tplc="076AA71E">
      <w:start w:val="1"/>
      <w:numFmt w:val="bullet"/>
      <w:lvlText w:val=""/>
      <w:lvlJc w:val="left"/>
      <w:rPr>
        <w:rFonts w:ascii="Wingdings" w:hAnsi="Wingdings" w:hint="default"/>
        <w:color w:val="0078FF" w:themeColor="accent1"/>
        <w:u w:color="0078FF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BF604A"/>
    <w:multiLevelType w:val="hybridMultilevel"/>
    <w:tmpl w:val="81A63E30"/>
    <w:lvl w:ilvl="0" w:tplc="08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DA4636"/>
    <w:multiLevelType w:val="hybridMultilevel"/>
    <w:tmpl w:val="9E407FDA"/>
    <w:lvl w:ilvl="0" w:tplc="AB902720">
      <w:start w:val="1"/>
      <w:numFmt w:val="bullet"/>
      <w:lvlText w:val=""/>
      <w:lvlJc w:val="left"/>
      <w:rPr>
        <w:rFonts w:ascii="Symbol" w:hAnsi="Symbol" w:hint="default"/>
        <w:color w:val="0078FF" w:themeColor="accen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F9627D"/>
    <w:multiLevelType w:val="hybridMultilevel"/>
    <w:tmpl w:val="DE2A7A9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B">
      <w:start w:val="1"/>
      <w:numFmt w:val="lowerRoman"/>
      <w:lvlText w:val="%2."/>
      <w:lvlJc w:val="righ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1937DF"/>
    <w:multiLevelType w:val="hybridMultilevel"/>
    <w:tmpl w:val="73BA328E"/>
    <w:lvl w:ilvl="0" w:tplc="F916507C">
      <w:start w:val="1"/>
      <w:numFmt w:val="bullet"/>
      <w:pStyle w:val="ListParagraph"/>
      <w:lvlText w:val=""/>
      <w:lvlJc w:val="left"/>
      <w:pPr>
        <w:ind w:left="720" w:hanging="360"/>
      </w:pPr>
      <w:rPr>
        <w:rFonts w:ascii="Wingdings" w:hAnsi="Wingdings" w:hint="default"/>
        <w:color w:val="0078FF" w:themeColor="accent1"/>
        <w:u w:color="0078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8A5BCA"/>
    <w:multiLevelType w:val="multilevel"/>
    <w:tmpl w:val="FD9039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56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3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4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96" w:hanging="1440"/>
      </w:pPr>
      <w:rPr>
        <w:rFonts w:hint="default"/>
      </w:rPr>
    </w:lvl>
  </w:abstractNum>
  <w:abstractNum w:abstractNumId="19" w15:restartNumberingAfterBreak="0">
    <w:nsid w:val="4A711D7C"/>
    <w:multiLevelType w:val="multilevel"/>
    <w:tmpl w:val="85487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373FFB"/>
    <w:multiLevelType w:val="hybridMultilevel"/>
    <w:tmpl w:val="6120A078"/>
    <w:lvl w:ilvl="0" w:tplc="076AA71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color="0078FF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410C2A"/>
    <w:multiLevelType w:val="hybridMultilevel"/>
    <w:tmpl w:val="CDBAD8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0274E3"/>
    <w:multiLevelType w:val="hybridMultilevel"/>
    <w:tmpl w:val="B6904C0C"/>
    <w:lvl w:ilvl="0" w:tplc="0409001B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0657C89"/>
    <w:multiLevelType w:val="hybridMultilevel"/>
    <w:tmpl w:val="DB4EC920"/>
    <w:lvl w:ilvl="0" w:tplc="777E9CDE">
      <w:start w:val="1"/>
      <w:numFmt w:val="decimal"/>
      <w:pStyle w:val="NumberedList"/>
      <w:lvlText w:val="%1."/>
      <w:lvlJc w:val="left"/>
      <w:rPr>
        <w:rFonts w:hint="default"/>
        <w:color w:val="0078FF" w:themeColor="accen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CB41F5"/>
    <w:multiLevelType w:val="hybridMultilevel"/>
    <w:tmpl w:val="E1480F70"/>
    <w:lvl w:ilvl="0" w:tplc="E3E2EE76">
      <w:start w:val="1"/>
      <w:numFmt w:val="decimal"/>
      <w:lvlText w:val="%1."/>
      <w:lvlJc w:val="left"/>
      <w:rPr>
        <w:rFonts w:hint="default"/>
        <w:color w:val="0078FF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3C5B8B"/>
    <w:multiLevelType w:val="hybridMultilevel"/>
    <w:tmpl w:val="74F2D6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D71E3A"/>
    <w:multiLevelType w:val="hybridMultilevel"/>
    <w:tmpl w:val="8934F160"/>
    <w:lvl w:ilvl="0" w:tplc="2000001B">
      <w:start w:val="1"/>
      <w:numFmt w:val="lowerRoman"/>
      <w:lvlText w:val="%1."/>
      <w:lvlJc w:val="right"/>
      <w:pPr>
        <w:ind w:left="1077" w:hanging="360"/>
      </w:pPr>
    </w:lvl>
    <w:lvl w:ilvl="1" w:tplc="20000019">
      <w:start w:val="1"/>
      <w:numFmt w:val="lowerLetter"/>
      <w:lvlText w:val="%2."/>
      <w:lvlJc w:val="left"/>
      <w:pPr>
        <w:ind w:left="1797" w:hanging="360"/>
      </w:pPr>
    </w:lvl>
    <w:lvl w:ilvl="2" w:tplc="2000001B" w:tentative="1">
      <w:start w:val="1"/>
      <w:numFmt w:val="lowerRoman"/>
      <w:lvlText w:val="%3."/>
      <w:lvlJc w:val="right"/>
      <w:pPr>
        <w:ind w:left="2517" w:hanging="180"/>
      </w:pPr>
    </w:lvl>
    <w:lvl w:ilvl="3" w:tplc="2000000F" w:tentative="1">
      <w:start w:val="1"/>
      <w:numFmt w:val="decimal"/>
      <w:lvlText w:val="%4."/>
      <w:lvlJc w:val="left"/>
      <w:pPr>
        <w:ind w:left="3237" w:hanging="360"/>
      </w:pPr>
    </w:lvl>
    <w:lvl w:ilvl="4" w:tplc="20000019" w:tentative="1">
      <w:start w:val="1"/>
      <w:numFmt w:val="lowerLetter"/>
      <w:lvlText w:val="%5."/>
      <w:lvlJc w:val="left"/>
      <w:pPr>
        <w:ind w:left="3957" w:hanging="360"/>
      </w:pPr>
    </w:lvl>
    <w:lvl w:ilvl="5" w:tplc="2000001B" w:tentative="1">
      <w:start w:val="1"/>
      <w:numFmt w:val="lowerRoman"/>
      <w:lvlText w:val="%6."/>
      <w:lvlJc w:val="right"/>
      <w:pPr>
        <w:ind w:left="4677" w:hanging="180"/>
      </w:pPr>
    </w:lvl>
    <w:lvl w:ilvl="6" w:tplc="2000000F" w:tentative="1">
      <w:start w:val="1"/>
      <w:numFmt w:val="decimal"/>
      <w:lvlText w:val="%7."/>
      <w:lvlJc w:val="left"/>
      <w:pPr>
        <w:ind w:left="5397" w:hanging="360"/>
      </w:pPr>
    </w:lvl>
    <w:lvl w:ilvl="7" w:tplc="20000019" w:tentative="1">
      <w:start w:val="1"/>
      <w:numFmt w:val="lowerLetter"/>
      <w:lvlText w:val="%8."/>
      <w:lvlJc w:val="left"/>
      <w:pPr>
        <w:ind w:left="6117" w:hanging="360"/>
      </w:pPr>
    </w:lvl>
    <w:lvl w:ilvl="8" w:tplc="2000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7" w15:restartNumberingAfterBreak="0">
    <w:nsid w:val="64C82B2C"/>
    <w:multiLevelType w:val="hybridMultilevel"/>
    <w:tmpl w:val="C2E66B1A"/>
    <w:lvl w:ilvl="0" w:tplc="4C7C97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186C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0290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04AA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6CD2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A4BF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586D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303C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8E4E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01A669B"/>
    <w:multiLevelType w:val="hybridMultilevel"/>
    <w:tmpl w:val="13202E52"/>
    <w:lvl w:ilvl="0" w:tplc="7444BE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8E23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1ABE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609B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845D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F4D5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EEE4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AAB4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2EC2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732F1CBD"/>
    <w:multiLevelType w:val="hybridMultilevel"/>
    <w:tmpl w:val="8CDC65A4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C1002C"/>
    <w:multiLevelType w:val="hybridMultilevel"/>
    <w:tmpl w:val="6A06F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9C33EE"/>
    <w:multiLevelType w:val="hybridMultilevel"/>
    <w:tmpl w:val="86B0796E"/>
    <w:lvl w:ilvl="0" w:tplc="CB064A5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330D2D"/>
    <w:multiLevelType w:val="hybridMultilevel"/>
    <w:tmpl w:val="6F5EDF06"/>
    <w:lvl w:ilvl="0" w:tplc="9668AA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1ACE7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018E8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98F7E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7AD50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CC5F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6448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6E071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1B836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ED6CAE"/>
    <w:multiLevelType w:val="multilevel"/>
    <w:tmpl w:val="1EAC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134799">
    <w:abstractNumId w:val="8"/>
  </w:num>
  <w:num w:numId="2" w16cid:durableId="1420558807">
    <w:abstractNumId w:val="8"/>
  </w:num>
  <w:num w:numId="3" w16cid:durableId="1359354917">
    <w:abstractNumId w:val="8"/>
  </w:num>
  <w:num w:numId="4" w16cid:durableId="1881089497">
    <w:abstractNumId w:val="8"/>
  </w:num>
  <w:num w:numId="5" w16cid:durableId="704601035">
    <w:abstractNumId w:val="8"/>
  </w:num>
  <w:num w:numId="6" w16cid:durableId="1182662807">
    <w:abstractNumId w:val="8"/>
  </w:num>
  <w:num w:numId="7" w16cid:durableId="1568759428">
    <w:abstractNumId w:val="8"/>
  </w:num>
  <w:num w:numId="8" w16cid:durableId="720860873">
    <w:abstractNumId w:val="8"/>
  </w:num>
  <w:num w:numId="9" w16cid:durableId="1494296731">
    <w:abstractNumId w:val="8"/>
  </w:num>
  <w:num w:numId="10" w16cid:durableId="1827357531">
    <w:abstractNumId w:val="8"/>
  </w:num>
  <w:num w:numId="11" w16cid:durableId="815531307">
    <w:abstractNumId w:val="30"/>
  </w:num>
  <w:num w:numId="12" w16cid:durableId="1707294222">
    <w:abstractNumId w:val="20"/>
  </w:num>
  <w:num w:numId="13" w16cid:durableId="1621909448">
    <w:abstractNumId w:val="5"/>
  </w:num>
  <w:num w:numId="14" w16cid:durableId="1383677277">
    <w:abstractNumId w:val="15"/>
  </w:num>
  <w:num w:numId="15" w16cid:durableId="1795637574">
    <w:abstractNumId w:val="10"/>
  </w:num>
  <w:num w:numId="16" w16cid:durableId="1627616868">
    <w:abstractNumId w:val="4"/>
  </w:num>
  <w:num w:numId="17" w16cid:durableId="899824370">
    <w:abstractNumId w:val="13"/>
  </w:num>
  <w:num w:numId="18" w16cid:durableId="316955837">
    <w:abstractNumId w:val="3"/>
  </w:num>
  <w:num w:numId="19" w16cid:durableId="91241272">
    <w:abstractNumId w:val="17"/>
  </w:num>
  <w:num w:numId="20" w16cid:durableId="125971723">
    <w:abstractNumId w:val="24"/>
  </w:num>
  <w:num w:numId="21" w16cid:durableId="780998743">
    <w:abstractNumId w:val="23"/>
  </w:num>
  <w:num w:numId="22" w16cid:durableId="2053723959">
    <w:abstractNumId w:val="21"/>
  </w:num>
  <w:num w:numId="23" w16cid:durableId="449857696">
    <w:abstractNumId w:val="31"/>
  </w:num>
  <w:num w:numId="24" w16cid:durableId="1805614956">
    <w:abstractNumId w:val="25"/>
  </w:num>
  <w:num w:numId="25" w16cid:durableId="359479703">
    <w:abstractNumId w:val="26"/>
  </w:num>
  <w:num w:numId="26" w16cid:durableId="382753748">
    <w:abstractNumId w:val="1"/>
  </w:num>
  <w:num w:numId="27" w16cid:durableId="446198656">
    <w:abstractNumId w:val="17"/>
  </w:num>
  <w:num w:numId="28" w16cid:durableId="1446853710">
    <w:abstractNumId w:val="6"/>
  </w:num>
  <w:num w:numId="29" w16cid:durableId="1128090243">
    <w:abstractNumId w:val="29"/>
  </w:num>
  <w:num w:numId="30" w16cid:durableId="1068377447">
    <w:abstractNumId w:val="17"/>
  </w:num>
  <w:num w:numId="31" w16cid:durableId="318657760">
    <w:abstractNumId w:val="16"/>
  </w:num>
  <w:num w:numId="32" w16cid:durableId="1696929252">
    <w:abstractNumId w:val="12"/>
  </w:num>
  <w:num w:numId="33" w16cid:durableId="2142767197">
    <w:abstractNumId w:val="32"/>
  </w:num>
  <w:num w:numId="34" w16cid:durableId="2015447825">
    <w:abstractNumId w:val="11"/>
  </w:num>
  <w:num w:numId="35" w16cid:durableId="387921002">
    <w:abstractNumId w:val="27"/>
  </w:num>
  <w:num w:numId="36" w16cid:durableId="935938255">
    <w:abstractNumId w:val="0"/>
  </w:num>
  <w:num w:numId="37" w16cid:durableId="969092600">
    <w:abstractNumId w:val="22"/>
  </w:num>
  <w:num w:numId="38" w16cid:durableId="1855220778">
    <w:abstractNumId w:val="28"/>
  </w:num>
  <w:num w:numId="39" w16cid:durableId="283315100">
    <w:abstractNumId w:val="2"/>
  </w:num>
  <w:num w:numId="40" w16cid:durableId="9794201">
    <w:abstractNumId w:val="14"/>
  </w:num>
  <w:num w:numId="41" w16cid:durableId="1774589644">
    <w:abstractNumId w:val="19"/>
  </w:num>
  <w:num w:numId="42" w16cid:durableId="1931232875">
    <w:abstractNumId w:val="18"/>
  </w:num>
  <w:num w:numId="43" w16cid:durableId="1412577121">
    <w:abstractNumId w:val="9"/>
  </w:num>
  <w:num w:numId="44" w16cid:durableId="244193195">
    <w:abstractNumId w:val="7"/>
  </w:num>
  <w:num w:numId="45" w16cid:durableId="54533860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209"/>
    <w:rsid w:val="0000202D"/>
    <w:rsid w:val="000021FB"/>
    <w:rsid w:val="00002345"/>
    <w:rsid w:val="000025CE"/>
    <w:rsid w:val="00002F68"/>
    <w:rsid w:val="00003916"/>
    <w:rsid w:val="00004469"/>
    <w:rsid w:val="000069FB"/>
    <w:rsid w:val="000162F9"/>
    <w:rsid w:val="00017AF4"/>
    <w:rsid w:val="00017AF8"/>
    <w:rsid w:val="00026249"/>
    <w:rsid w:val="0002760D"/>
    <w:rsid w:val="00031214"/>
    <w:rsid w:val="00031785"/>
    <w:rsid w:val="000317C0"/>
    <w:rsid w:val="00033241"/>
    <w:rsid w:val="00036544"/>
    <w:rsid w:val="00037933"/>
    <w:rsid w:val="00037B3F"/>
    <w:rsid w:val="0004381F"/>
    <w:rsid w:val="00044213"/>
    <w:rsid w:val="000444CB"/>
    <w:rsid w:val="000445B8"/>
    <w:rsid w:val="00052FC6"/>
    <w:rsid w:val="00054073"/>
    <w:rsid w:val="00055D41"/>
    <w:rsid w:val="000574FE"/>
    <w:rsid w:val="000647F8"/>
    <w:rsid w:val="000648EB"/>
    <w:rsid w:val="00065C38"/>
    <w:rsid w:val="00067028"/>
    <w:rsid w:val="0006755D"/>
    <w:rsid w:val="00070FDF"/>
    <w:rsid w:val="0007139D"/>
    <w:rsid w:val="0007339A"/>
    <w:rsid w:val="0007372B"/>
    <w:rsid w:val="000745E1"/>
    <w:rsid w:val="00074A2D"/>
    <w:rsid w:val="00075B5E"/>
    <w:rsid w:val="00077628"/>
    <w:rsid w:val="000800B5"/>
    <w:rsid w:val="00092260"/>
    <w:rsid w:val="00097779"/>
    <w:rsid w:val="000A4778"/>
    <w:rsid w:val="000A6EE4"/>
    <w:rsid w:val="000B0985"/>
    <w:rsid w:val="000B128C"/>
    <w:rsid w:val="000B4CF3"/>
    <w:rsid w:val="000B6C25"/>
    <w:rsid w:val="000C0622"/>
    <w:rsid w:val="000C0ABA"/>
    <w:rsid w:val="000C4185"/>
    <w:rsid w:val="000C6711"/>
    <w:rsid w:val="000D056D"/>
    <w:rsid w:val="000D40F0"/>
    <w:rsid w:val="000D64C9"/>
    <w:rsid w:val="000D7F47"/>
    <w:rsid w:val="000E2D93"/>
    <w:rsid w:val="000E2F73"/>
    <w:rsid w:val="000E4ED3"/>
    <w:rsid w:val="000F5927"/>
    <w:rsid w:val="0010194F"/>
    <w:rsid w:val="0010671D"/>
    <w:rsid w:val="0011591D"/>
    <w:rsid w:val="001164DD"/>
    <w:rsid w:val="0011755A"/>
    <w:rsid w:val="00117D38"/>
    <w:rsid w:val="00120985"/>
    <w:rsid w:val="0012391B"/>
    <w:rsid w:val="00123AA0"/>
    <w:rsid w:val="001247F6"/>
    <w:rsid w:val="001322D2"/>
    <w:rsid w:val="00133157"/>
    <w:rsid w:val="001335D0"/>
    <w:rsid w:val="00134625"/>
    <w:rsid w:val="00135EAA"/>
    <w:rsid w:val="001447C0"/>
    <w:rsid w:val="001448BF"/>
    <w:rsid w:val="001471FF"/>
    <w:rsid w:val="0015242D"/>
    <w:rsid w:val="00153B8A"/>
    <w:rsid w:val="00157257"/>
    <w:rsid w:val="0015789D"/>
    <w:rsid w:val="00157D40"/>
    <w:rsid w:val="00161B12"/>
    <w:rsid w:val="00163C9B"/>
    <w:rsid w:val="00165840"/>
    <w:rsid w:val="00174178"/>
    <w:rsid w:val="00175209"/>
    <w:rsid w:val="001764BC"/>
    <w:rsid w:val="00180A3A"/>
    <w:rsid w:val="00182ADB"/>
    <w:rsid w:val="00183C26"/>
    <w:rsid w:val="001854F1"/>
    <w:rsid w:val="00193807"/>
    <w:rsid w:val="0019453A"/>
    <w:rsid w:val="001A623A"/>
    <w:rsid w:val="001A7921"/>
    <w:rsid w:val="001B1FC3"/>
    <w:rsid w:val="001B3115"/>
    <w:rsid w:val="001B5706"/>
    <w:rsid w:val="001B7F92"/>
    <w:rsid w:val="001C1202"/>
    <w:rsid w:val="001C1D11"/>
    <w:rsid w:val="001C31A9"/>
    <w:rsid w:val="001C3505"/>
    <w:rsid w:val="001C3C95"/>
    <w:rsid w:val="001C4B4F"/>
    <w:rsid w:val="001C5191"/>
    <w:rsid w:val="001C6F40"/>
    <w:rsid w:val="001D07A0"/>
    <w:rsid w:val="001D279A"/>
    <w:rsid w:val="001D3D2F"/>
    <w:rsid w:val="001D3D48"/>
    <w:rsid w:val="001D47DB"/>
    <w:rsid w:val="001D610A"/>
    <w:rsid w:val="001D6805"/>
    <w:rsid w:val="001E1D7E"/>
    <w:rsid w:val="001E22F1"/>
    <w:rsid w:val="001E3F6E"/>
    <w:rsid w:val="001E71AC"/>
    <w:rsid w:val="001F3710"/>
    <w:rsid w:val="001F3FF3"/>
    <w:rsid w:val="001F5836"/>
    <w:rsid w:val="001F61F5"/>
    <w:rsid w:val="001F6BD3"/>
    <w:rsid w:val="00200B21"/>
    <w:rsid w:val="00200FB4"/>
    <w:rsid w:val="002012D4"/>
    <w:rsid w:val="00203A54"/>
    <w:rsid w:val="0020469D"/>
    <w:rsid w:val="00206025"/>
    <w:rsid w:val="002069ED"/>
    <w:rsid w:val="002077D0"/>
    <w:rsid w:val="00211886"/>
    <w:rsid w:val="00215170"/>
    <w:rsid w:val="00216E16"/>
    <w:rsid w:val="00220895"/>
    <w:rsid w:val="00227768"/>
    <w:rsid w:val="00232E6B"/>
    <w:rsid w:val="002331C4"/>
    <w:rsid w:val="002332E6"/>
    <w:rsid w:val="0023555E"/>
    <w:rsid w:val="002404B8"/>
    <w:rsid w:val="00243CD1"/>
    <w:rsid w:val="00244A7B"/>
    <w:rsid w:val="00244EB5"/>
    <w:rsid w:val="00244FDD"/>
    <w:rsid w:val="002453E7"/>
    <w:rsid w:val="00246176"/>
    <w:rsid w:val="0024644B"/>
    <w:rsid w:val="00250F17"/>
    <w:rsid w:val="0026300E"/>
    <w:rsid w:val="00263773"/>
    <w:rsid w:val="00264B86"/>
    <w:rsid w:val="00264CC5"/>
    <w:rsid w:val="00265091"/>
    <w:rsid w:val="00266A4A"/>
    <w:rsid w:val="00274CA7"/>
    <w:rsid w:val="00280E92"/>
    <w:rsid w:val="00281D28"/>
    <w:rsid w:val="002843AC"/>
    <w:rsid w:val="002848B1"/>
    <w:rsid w:val="00286B0D"/>
    <w:rsid w:val="00292097"/>
    <w:rsid w:val="002942A1"/>
    <w:rsid w:val="00294D70"/>
    <w:rsid w:val="00295716"/>
    <w:rsid w:val="0029590C"/>
    <w:rsid w:val="00295994"/>
    <w:rsid w:val="002A010C"/>
    <w:rsid w:val="002A066E"/>
    <w:rsid w:val="002A1929"/>
    <w:rsid w:val="002A1B9C"/>
    <w:rsid w:val="002A1FFA"/>
    <w:rsid w:val="002A2D3D"/>
    <w:rsid w:val="002A6BFE"/>
    <w:rsid w:val="002B21F1"/>
    <w:rsid w:val="002B3E20"/>
    <w:rsid w:val="002B414A"/>
    <w:rsid w:val="002C2BD5"/>
    <w:rsid w:val="002C4105"/>
    <w:rsid w:val="002C4A74"/>
    <w:rsid w:val="002C6B47"/>
    <w:rsid w:val="002D3D17"/>
    <w:rsid w:val="002D4F4B"/>
    <w:rsid w:val="002E4354"/>
    <w:rsid w:val="002F2B1D"/>
    <w:rsid w:val="002F47E5"/>
    <w:rsid w:val="002F491D"/>
    <w:rsid w:val="002F640C"/>
    <w:rsid w:val="002F674A"/>
    <w:rsid w:val="002F746A"/>
    <w:rsid w:val="002F790D"/>
    <w:rsid w:val="0030073C"/>
    <w:rsid w:val="00300A1F"/>
    <w:rsid w:val="00303DF8"/>
    <w:rsid w:val="003049B3"/>
    <w:rsid w:val="00304F2F"/>
    <w:rsid w:val="0031364C"/>
    <w:rsid w:val="00314591"/>
    <w:rsid w:val="003358DC"/>
    <w:rsid w:val="00335D07"/>
    <w:rsid w:val="00337A3F"/>
    <w:rsid w:val="00341A57"/>
    <w:rsid w:val="0034266F"/>
    <w:rsid w:val="00345DEA"/>
    <w:rsid w:val="00356FBC"/>
    <w:rsid w:val="00362060"/>
    <w:rsid w:val="00362832"/>
    <w:rsid w:val="00365AB1"/>
    <w:rsid w:val="00370FEF"/>
    <w:rsid w:val="00373809"/>
    <w:rsid w:val="00373F59"/>
    <w:rsid w:val="003826B4"/>
    <w:rsid w:val="00384363"/>
    <w:rsid w:val="00384BDF"/>
    <w:rsid w:val="00384DE2"/>
    <w:rsid w:val="00385B2B"/>
    <w:rsid w:val="003913B4"/>
    <w:rsid w:val="00392EEE"/>
    <w:rsid w:val="00393104"/>
    <w:rsid w:val="00397E33"/>
    <w:rsid w:val="003A1064"/>
    <w:rsid w:val="003A6632"/>
    <w:rsid w:val="003A6686"/>
    <w:rsid w:val="003A6EBB"/>
    <w:rsid w:val="003A7C73"/>
    <w:rsid w:val="003B01BE"/>
    <w:rsid w:val="003B3BFC"/>
    <w:rsid w:val="003C087D"/>
    <w:rsid w:val="003C3383"/>
    <w:rsid w:val="003C4149"/>
    <w:rsid w:val="003C416E"/>
    <w:rsid w:val="003C564C"/>
    <w:rsid w:val="003C569B"/>
    <w:rsid w:val="003D3982"/>
    <w:rsid w:val="003D3984"/>
    <w:rsid w:val="003D5060"/>
    <w:rsid w:val="003D5D36"/>
    <w:rsid w:val="003E0EE8"/>
    <w:rsid w:val="003E183E"/>
    <w:rsid w:val="003E2AC4"/>
    <w:rsid w:val="003E30F7"/>
    <w:rsid w:val="003E345B"/>
    <w:rsid w:val="003E3832"/>
    <w:rsid w:val="003E561B"/>
    <w:rsid w:val="003E6F80"/>
    <w:rsid w:val="003F08AC"/>
    <w:rsid w:val="003F0B74"/>
    <w:rsid w:val="003F0BC0"/>
    <w:rsid w:val="003F3FD1"/>
    <w:rsid w:val="003F56CD"/>
    <w:rsid w:val="003F7593"/>
    <w:rsid w:val="00403DBF"/>
    <w:rsid w:val="00405712"/>
    <w:rsid w:val="00406762"/>
    <w:rsid w:val="00410C75"/>
    <w:rsid w:val="00411E15"/>
    <w:rsid w:val="0041433A"/>
    <w:rsid w:val="004177BB"/>
    <w:rsid w:val="0042217E"/>
    <w:rsid w:val="00422A23"/>
    <w:rsid w:val="004239B2"/>
    <w:rsid w:val="00423C99"/>
    <w:rsid w:val="004247C9"/>
    <w:rsid w:val="00427139"/>
    <w:rsid w:val="00427CB4"/>
    <w:rsid w:val="00431B79"/>
    <w:rsid w:val="004354BD"/>
    <w:rsid w:val="00436BAC"/>
    <w:rsid w:val="00436C60"/>
    <w:rsid w:val="0044236A"/>
    <w:rsid w:val="004442A1"/>
    <w:rsid w:val="004456E3"/>
    <w:rsid w:val="00445917"/>
    <w:rsid w:val="00446EC5"/>
    <w:rsid w:val="004573A5"/>
    <w:rsid w:val="00457C82"/>
    <w:rsid w:val="004630BE"/>
    <w:rsid w:val="0046328C"/>
    <w:rsid w:val="0046426E"/>
    <w:rsid w:val="00464914"/>
    <w:rsid w:val="004654BA"/>
    <w:rsid w:val="00471C65"/>
    <w:rsid w:val="00477B00"/>
    <w:rsid w:val="00477DE3"/>
    <w:rsid w:val="00482FD3"/>
    <w:rsid w:val="004836FD"/>
    <w:rsid w:val="00483844"/>
    <w:rsid w:val="00484A46"/>
    <w:rsid w:val="0048529C"/>
    <w:rsid w:val="00490BF6"/>
    <w:rsid w:val="00490E0B"/>
    <w:rsid w:val="004916DC"/>
    <w:rsid w:val="004922F9"/>
    <w:rsid w:val="004A147B"/>
    <w:rsid w:val="004A36B3"/>
    <w:rsid w:val="004A5C09"/>
    <w:rsid w:val="004B0869"/>
    <w:rsid w:val="004B3D27"/>
    <w:rsid w:val="004B79A2"/>
    <w:rsid w:val="004C17B6"/>
    <w:rsid w:val="004D216C"/>
    <w:rsid w:val="004D4CBB"/>
    <w:rsid w:val="004D532C"/>
    <w:rsid w:val="004D57C5"/>
    <w:rsid w:val="004D7161"/>
    <w:rsid w:val="004D7650"/>
    <w:rsid w:val="004D772E"/>
    <w:rsid w:val="004E21DB"/>
    <w:rsid w:val="004E5B33"/>
    <w:rsid w:val="004E6C82"/>
    <w:rsid w:val="004F0761"/>
    <w:rsid w:val="004F0C3C"/>
    <w:rsid w:val="004F3555"/>
    <w:rsid w:val="004F3A47"/>
    <w:rsid w:val="004F3CDA"/>
    <w:rsid w:val="00501D0F"/>
    <w:rsid w:val="00504C4D"/>
    <w:rsid w:val="00512EE9"/>
    <w:rsid w:val="005163E8"/>
    <w:rsid w:val="00517D81"/>
    <w:rsid w:val="00525B6B"/>
    <w:rsid w:val="00526B67"/>
    <w:rsid w:val="005270A8"/>
    <w:rsid w:val="00530F08"/>
    <w:rsid w:val="00531FF8"/>
    <w:rsid w:val="00533DB5"/>
    <w:rsid w:val="0054020C"/>
    <w:rsid w:val="005416A2"/>
    <w:rsid w:val="00550B12"/>
    <w:rsid w:val="0056346F"/>
    <w:rsid w:val="00566107"/>
    <w:rsid w:val="00567B93"/>
    <w:rsid w:val="00572701"/>
    <w:rsid w:val="005856F3"/>
    <w:rsid w:val="005872AA"/>
    <w:rsid w:val="0058757A"/>
    <w:rsid w:val="005912AF"/>
    <w:rsid w:val="005966C0"/>
    <w:rsid w:val="00596E2D"/>
    <w:rsid w:val="00597CE6"/>
    <w:rsid w:val="005A111D"/>
    <w:rsid w:val="005A1FED"/>
    <w:rsid w:val="005A2333"/>
    <w:rsid w:val="005A6F07"/>
    <w:rsid w:val="005B0F4F"/>
    <w:rsid w:val="005B11B4"/>
    <w:rsid w:val="005B1242"/>
    <w:rsid w:val="005B162B"/>
    <w:rsid w:val="005B18EE"/>
    <w:rsid w:val="005B4B36"/>
    <w:rsid w:val="005C092C"/>
    <w:rsid w:val="005C6FCB"/>
    <w:rsid w:val="005D06ED"/>
    <w:rsid w:val="005D25DB"/>
    <w:rsid w:val="005D269B"/>
    <w:rsid w:val="005D59CC"/>
    <w:rsid w:val="005D7484"/>
    <w:rsid w:val="005D75A7"/>
    <w:rsid w:val="005E0A2C"/>
    <w:rsid w:val="005E1CED"/>
    <w:rsid w:val="005E6D8A"/>
    <w:rsid w:val="005F49FB"/>
    <w:rsid w:val="005F7FA4"/>
    <w:rsid w:val="00600476"/>
    <w:rsid w:val="00600584"/>
    <w:rsid w:val="00605304"/>
    <w:rsid w:val="0061070A"/>
    <w:rsid w:val="00611B51"/>
    <w:rsid w:val="00611FB8"/>
    <w:rsid w:val="00612886"/>
    <w:rsid w:val="00612EAE"/>
    <w:rsid w:val="00615695"/>
    <w:rsid w:val="006159C8"/>
    <w:rsid w:val="00623C11"/>
    <w:rsid w:val="006266F3"/>
    <w:rsid w:val="00626FF9"/>
    <w:rsid w:val="00644B58"/>
    <w:rsid w:val="0064585C"/>
    <w:rsid w:val="00645DF1"/>
    <w:rsid w:val="00646EC1"/>
    <w:rsid w:val="006516E7"/>
    <w:rsid w:val="00654497"/>
    <w:rsid w:val="00662B83"/>
    <w:rsid w:val="00665EFB"/>
    <w:rsid w:val="006661CA"/>
    <w:rsid w:val="0066691F"/>
    <w:rsid w:val="00667BBE"/>
    <w:rsid w:val="00670885"/>
    <w:rsid w:val="00672D4C"/>
    <w:rsid w:val="00672F01"/>
    <w:rsid w:val="00673498"/>
    <w:rsid w:val="006738FA"/>
    <w:rsid w:val="00674C0A"/>
    <w:rsid w:val="00680021"/>
    <w:rsid w:val="00682C48"/>
    <w:rsid w:val="006841C5"/>
    <w:rsid w:val="00692411"/>
    <w:rsid w:val="00695AB8"/>
    <w:rsid w:val="00696DBA"/>
    <w:rsid w:val="0069705B"/>
    <w:rsid w:val="006A0A87"/>
    <w:rsid w:val="006A1BBB"/>
    <w:rsid w:val="006C1869"/>
    <w:rsid w:val="006D1AAC"/>
    <w:rsid w:val="006D3267"/>
    <w:rsid w:val="006D79EB"/>
    <w:rsid w:val="006E0549"/>
    <w:rsid w:val="006E0E08"/>
    <w:rsid w:val="006E1D53"/>
    <w:rsid w:val="006E36D3"/>
    <w:rsid w:val="006E3A39"/>
    <w:rsid w:val="006E3E8D"/>
    <w:rsid w:val="006E4D62"/>
    <w:rsid w:val="006F3BB1"/>
    <w:rsid w:val="006F51B5"/>
    <w:rsid w:val="006F7E40"/>
    <w:rsid w:val="00703B0C"/>
    <w:rsid w:val="007101B6"/>
    <w:rsid w:val="00711380"/>
    <w:rsid w:val="007127D4"/>
    <w:rsid w:val="00717A28"/>
    <w:rsid w:val="0072014E"/>
    <w:rsid w:val="00723EA8"/>
    <w:rsid w:val="00725181"/>
    <w:rsid w:val="00725CB4"/>
    <w:rsid w:val="00727FD9"/>
    <w:rsid w:val="007316BC"/>
    <w:rsid w:val="00731B1A"/>
    <w:rsid w:val="00731ECA"/>
    <w:rsid w:val="00732944"/>
    <w:rsid w:val="0073615E"/>
    <w:rsid w:val="00736C5B"/>
    <w:rsid w:val="00736D25"/>
    <w:rsid w:val="00740A17"/>
    <w:rsid w:val="00744C16"/>
    <w:rsid w:val="007456E2"/>
    <w:rsid w:val="00751DB5"/>
    <w:rsid w:val="007531D4"/>
    <w:rsid w:val="00755352"/>
    <w:rsid w:val="00760F13"/>
    <w:rsid w:val="00773F1A"/>
    <w:rsid w:val="00776573"/>
    <w:rsid w:val="007774CB"/>
    <w:rsid w:val="00780E83"/>
    <w:rsid w:val="00784C3C"/>
    <w:rsid w:val="00787B4E"/>
    <w:rsid w:val="007910AA"/>
    <w:rsid w:val="00792B52"/>
    <w:rsid w:val="00795A13"/>
    <w:rsid w:val="007961E5"/>
    <w:rsid w:val="007A1610"/>
    <w:rsid w:val="007A1BD0"/>
    <w:rsid w:val="007A2638"/>
    <w:rsid w:val="007A26E9"/>
    <w:rsid w:val="007A3129"/>
    <w:rsid w:val="007A6B6A"/>
    <w:rsid w:val="007A6C71"/>
    <w:rsid w:val="007B2043"/>
    <w:rsid w:val="007B2678"/>
    <w:rsid w:val="007B3535"/>
    <w:rsid w:val="007B4554"/>
    <w:rsid w:val="007B6A20"/>
    <w:rsid w:val="007B7C9D"/>
    <w:rsid w:val="007C3460"/>
    <w:rsid w:val="007C3A4D"/>
    <w:rsid w:val="007C604C"/>
    <w:rsid w:val="007C6207"/>
    <w:rsid w:val="007C6957"/>
    <w:rsid w:val="007C6D6A"/>
    <w:rsid w:val="007D0391"/>
    <w:rsid w:val="007D2450"/>
    <w:rsid w:val="007D24AE"/>
    <w:rsid w:val="007D31C2"/>
    <w:rsid w:val="007D36DB"/>
    <w:rsid w:val="007D38C7"/>
    <w:rsid w:val="007E06C5"/>
    <w:rsid w:val="007F3241"/>
    <w:rsid w:val="007F5707"/>
    <w:rsid w:val="007F7DE2"/>
    <w:rsid w:val="0080263D"/>
    <w:rsid w:val="00803A79"/>
    <w:rsid w:val="00803F27"/>
    <w:rsid w:val="00804938"/>
    <w:rsid w:val="008065C7"/>
    <w:rsid w:val="00807B90"/>
    <w:rsid w:val="00810D5D"/>
    <w:rsid w:val="00811648"/>
    <w:rsid w:val="008118CE"/>
    <w:rsid w:val="008120CB"/>
    <w:rsid w:val="008216AB"/>
    <w:rsid w:val="00840CB6"/>
    <w:rsid w:val="00844504"/>
    <w:rsid w:val="00845BB9"/>
    <w:rsid w:val="0084735D"/>
    <w:rsid w:val="008476CD"/>
    <w:rsid w:val="00850872"/>
    <w:rsid w:val="0085187F"/>
    <w:rsid w:val="00852EE1"/>
    <w:rsid w:val="00852F28"/>
    <w:rsid w:val="00852FC7"/>
    <w:rsid w:val="008547FA"/>
    <w:rsid w:val="00855C8A"/>
    <w:rsid w:val="00857A2D"/>
    <w:rsid w:val="008611AA"/>
    <w:rsid w:val="0086332F"/>
    <w:rsid w:val="008671FD"/>
    <w:rsid w:val="00871D95"/>
    <w:rsid w:val="00872094"/>
    <w:rsid w:val="00872A52"/>
    <w:rsid w:val="008736B7"/>
    <w:rsid w:val="00875B16"/>
    <w:rsid w:val="00877F85"/>
    <w:rsid w:val="0088101D"/>
    <w:rsid w:val="008840BB"/>
    <w:rsid w:val="0089104F"/>
    <w:rsid w:val="00891D12"/>
    <w:rsid w:val="00891E5C"/>
    <w:rsid w:val="008A0810"/>
    <w:rsid w:val="008A623C"/>
    <w:rsid w:val="008A6789"/>
    <w:rsid w:val="008B0554"/>
    <w:rsid w:val="008B20DB"/>
    <w:rsid w:val="008C07CF"/>
    <w:rsid w:val="008C3134"/>
    <w:rsid w:val="008C3CB4"/>
    <w:rsid w:val="008C691B"/>
    <w:rsid w:val="008C6BE3"/>
    <w:rsid w:val="008D0941"/>
    <w:rsid w:val="008D25C3"/>
    <w:rsid w:val="008D424A"/>
    <w:rsid w:val="008D49BD"/>
    <w:rsid w:val="008D6E97"/>
    <w:rsid w:val="008D79D5"/>
    <w:rsid w:val="008E0448"/>
    <w:rsid w:val="008E0CB2"/>
    <w:rsid w:val="008E6262"/>
    <w:rsid w:val="008E7B65"/>
    <w:rsid w:val="00903E8E"/>
    <w:rsid w:val="00904151"/>
    <w:rsid w:val="009056EF"/>
    <w:rsid w:val="00905F06"/>
    <w:rsid w:val="00905F41"/>
    <w:rsid w:val="00907302"/>
    <w:rsid w:val="00907C3A"/>
    <w:rsid w:val="00914205"/>
    <w:rsid w:val="00914746"/>
    <w:rsid w:val="00915343"/>
    <w:rsid w:val="00922759"/>
    <w:rsid w:val="00923DE0"/>
    <w:rsid w:val="00924E08"/>
    <w:rsid w:val="00926C18"/>
    <w:rsid w:val="00930641"/>
    <w:rsid w:val="0093235D"/>
    <w:rsid w:val="00935F6B"/>
    <w:rsid w:val="0093678D"/>
    <w:rsid w:val="009416FC"/>
    <w:rsid w:val="00942FF0"/>
    <w:rsid w:val="00946032"/>
    <w:rsid w:val="00952142"/>
    <w:rsid w:val="00952462"/>
    <w:rsid w:val="00955923"/>
    <w:rsid w:val="009564CB"/>
    <w:rsid w:val="0096099C"/>
    <w:rsid w:val="00963926"/>
    <w:rsid w:val="009646CE"/>
    <w:rsid w:val="00964817"/>
    <w:rsid w:val="009752C2"/>
    <w:rsid w:val="00975BD3"/>
    <w:rsid w:val="00977998"/>
    <w:rsid w:val="00981C87"/>
    <w:rsid w:val="009863BD"/>
    <w:rsid w:val="00986432"/>
    <w:rsid w:val="00991242"/>
    <w:rsid w:val="00991A60"/>
    <w:rsid w:val="00991B18"/>
    <w:rsid w:val="00992A6B"/>
    <w:rsid w:val="00992A6F"/>
    <w:rsid w:val="00993A55"/>
    <w:rsid w:val="00993E6F"/>
    <w:rsid w:val="00994724"/>
    <w:rsid w:val="00995EF0"/>
    <w:rsid w:val="009A08FC"/>
    <w:rsid w:val="009A13A3"/>
    <w:rsid w:val="009A28B4"/>
    <w:rsid w:val="009A6252"/>
    <w:rsid w:val="009A6E5D"/>
    <w:rsid w:val="009B095C"/>
    <w:rsid w:val="009B308E"/>
    <w:rsid w:val="009B4C62"/>
    <w:rsid w:val="009B582D"/>
    <w:rsid w:val="009B5B70"/>
    <w:rsid w:val="009C1155"/>
    <w:rsid w:val="009C17ED"/>
    <w:rsid w:val="009C2AE8"/>
    <w:rsid w:val="009C355B"/>
    <w:rsid w:val="009C4335"/>
    <w:rsid w:val="009C4514"/>
    <w:rsid w:val="009C4C95"/>
    <w:rsid w:val="009D0FF1"/>
    <w:rsid w:val="009D2D65"/>
    <w:rsid w:val="009D6BE5"/>
    <w:rsid w:val="009D7BD4"/>
    <w:rsid w:val="009D7FE0"/>
    <w:rsid w:val="009E0B0D"/>
    <w:rsid w:val="009E225D"/>
    <w:rsid w:val="009E232E"/>
    <w:rsid w:val="009E2D23"/>
    <w:rsid w:val="009E3F6A"/>
    <w:rsid w:val="009E5275"/>
    <w:rsid w:val="009E5A99"/>
    <w:rsid w:val="009E7D36"/>
    <w:rsid w:val="009F008F"/>
    <w:rsid w:val="009F3F5A"/>
    <w:rsid w:val="009F68FA"/>
    <w:rsid w:val="00A0630E"/>
    <w:rsid w:val="00A10D02"/>
    <w:rsid w:val="00A12610"/>
    <w:rsid w:val="00A15FA7"/>
    <w:rsid w:val="00A17453"/>
    <w:rsid w:val="00A23055"/>
    <w:rsid w:val="00A24635"/>
    <w:rsid w:val="00A24E6F"/>
    <w:rsid w:val="00A25628"/>
    <w:rsid w:val="00A25FBE"/>
    <w:rsid w:val="00A26A14"/>
    <w:rsid w:val="00A33320"/>
    <w:rsid w:val="00A35816"/>
    <w:rsid w:val="00A37F5C"/>
    <w:rsid w:val="00A4065F"/>
    <w:rsid w:val="00A45DEB"/>
    <w:rsid w:val="00A4746B"/>
    <w:rsid w:val="00A5341B"/>
    <w:rsid w:val="00A607BE"/>
    <w:rsid w:val="00A6170E"/>
    <w:rsid w:val="00A6218C"/>
    <w:rsid w:val="00A62F4C"/>
    <w:rsid w:val="00A63836"/>
    <w:rsid w:val="00A63F07"/>
    <w:rsid w:val="00A64D5C"/>
    <w:rsid w:val="00A65B6A"/>
    <w:rsid w:val="00A65F26"/>
    <w:rsid w:val="00A669E8"/>
    <w:rsid w:val="00A704DE"/>
    <w:rsid w:val="00A70C1E"/>
    <w:rsid w:val="00A753D3"/>
    <w:rsid w:val="00A846F1"/>
    <w:rsid w:val="00A867AE"/>
    <w:rsid w:val="00A91091"/>
    <w:rsid w:val="00A93036"/>
    <w:rsid w:val="00A93203"/>
    <w:rsid w:val="00A95F62"/>
    <w:rsid w:val="00A96FD9"/>
    <w:rsid w:val="00A9733B"/>
    <w:rsid w:val="00AA0305"/>
    <w:rsid w:val="00AA05A6"/>
    <w:rsid w:val="00AA3DAB"/>
    <w:rsid w:val="00AA4285"/>
    <w:rsid w:val="00AB09F3"/>
    <w:rsid w:val="00AB42B0"/>
    <w:rsid w:val="00AB57E6"/>
    <w:rsid w:val="00AC069F"/>
    <w:rsid w:val="00AC3C07"/>
    <w:rsid w:val="00AC42BA"/>
    <w:rsid w:val="00AC6830"/>
    <w:rsid w:val="00AD37A8"/>
    <w:rsid w:val="00AD3A17"/>
    <w:rsid w:val="00AD47BA"/>
    <w:rsid w:val="00AD558B"/>
    <w:rsid w:val="00AE1E1A"/>
    <w:rsid w:val="00AE281D"/>
    <w:rsid w:val="00AE41ED"/>
    <w:rsid w:val="00AE5FC8"/>
    <w:rsid w:val="00AE727B"/>
    <w:rsid w:val="00AF1DED"/>
    <w:rsid w:val="00AF2E37"/>
    <w:rsid w:val="00AF39F0"/>
    <w:rsid w:val="00AF4CD9"/>
    <w:rsid w:val="00AF530D"/>
    <w:rsid w:val="00AF6759"/>
    <w:rsid w:val="00AF6BD5"/>
    <w:rsid w:val="00AF7562"/>
    <w:rsid w:val="00B0075D"/>
    <w:rsid w:val="00B02B79"/>
    <w:rsid w:val="00B031FC"/>
    <w:rsid w:val="00B051B2"/>
    <w:rsid w:val="00B05782"/>
    <w:rsid w:val="00B057A4"/>
    <w:rsid w:val="00B069A4"/>
    <w:rsid w:val="00B0724A"/>
    <w:rsid w:val="00B125A5"/>
    <w:rsid w:val="00B13B5B"/>
    <w:rsid w:val="00B158A7"/>
    <w:rsid w:val="00B20A90"/>
    <w:rsid w:val="00B20BC2"/>
    <w:rsid w:val="00B210D7"/>
    <w:rsid w:val="00B23D2F"/>
    <w:rsid w:val="00B2492F"/>
    <w:rsid w:val="00B2515E"/>
    <w:rsid w:val="00B26431"/>
    <w:rsid w:val="00B27698"/>
    <w:rsid w:val="00B30959"/>
    <w:rsid w:val="00B33A3C"/>
    <w:rsid w:val="00B37AF2"/>
    <w:rsid w:val="00B41F58"/>
    <w:rsid w:val="00B45698"/>
    <w:rsid w:val="00B45A74"/>
    <w:rsid w:val="00B520A9"/>
    <w:rsid w:val="00B53D16"/>
    <w:rsid w:val="00B575B7"/>
    <w:rsid w:val="00B60894"/>
    <w:rsid w:val="00B6166A"/>
    <w:rsid w:val="00B64BC0"/>
    <w:rsid w:val="00B66C65"/>
    <w:rsid w:val="00B70C01"/>
    <w:rsid w:val="00B71891"/>
    <w:rsid w:val="00B7194C"/>
    <w:rsid w:val="00B71B17"/>
    <w:rsid w:val="00B71C55"/>
    <w:rsid w:val="00B71DDE"/>
    <w:rsid w:val="00B72492"/>
    <w:rsid w:val="00B7276F"/>
    <w:rsid w:val="00B73CF4"/>
    <w:rsid w:val="00B77C78"/>
    <w:rsid w:val="00B83D1C"/>
    <w:rsid w:val="00B849BE"/>
    <w:rsid w:val="00B93536"/>
    <w:rsid w:val="00B9440A"/>
    <w:rsid w:val="00B975A4"/>
    <w:rsid w:val="00BA1A00"/>
    <w:rsid w:val="00BA34A9"/>
    <w:rsid w:val="00BA5DCA"/>
    <w:rsid w:val="00BB0034"/>
    <w:rsid w:val="00BB7232"/>
    <w:rsid w:val="00BB7D6B"/>
    <w:rsid w:val="00BC0397"/>
    <w:rsid w:val="00BC03BB"/>
    <w:rsid w:val="00BC25A6"/>
    <w:rsid w:val="00BC2D23"/>
    <w:rsid w:val="00BC3129"/>
    <w:rsid w:val="00BC3209"/>
    <w:rsid w:val="00BC3E89"/>
    <w:rsid w:val="00BC3FE4"/>
    <w:rsid w:val="00BC7510"/>
    <w:rsid w:val="00BD3978"/>
    <w:rsid w:val="00BD554D"/>
    <w:rsid w:val="00BD5A0A"/>
    <w:rsid w:val="00BE0B5A"/>
    <w:rsid w:val="00BE2CFA"/>
    <w:rsid w:val="00BE387B"/>
    <w:rsid w:val="00BF506E"/>
    <w:rsid w:val="00BF5E25"/>
    <w:rsid w:val="00BF6C95"/>
    <w:rsid w:val="00C00239"/>
    <w:rsid w:val="00C00AB4"/>
    <w:rsid w:val="00C00B17"/>
    <w:rsid w:val="00C00C40"/>
    <w:rsid w:val="00C00F76"/>
    <w:rsid w:val="00C012E4"/>
    <w:rsid w:val="00C03ACE"/>
    <w:rsid w:val="00C04951"/>
    <w:rsid w:val="00C12008"/>
    <w:rsid w:val="00C12744"/>
    <w:rsid w:val="00C1556C"/>
    <w:rsid w:val="00C160ED"/>
    <w:rsid w:val="00C2011B"/>
    <w:rsid w:val="00C23439"/>
    <w:rsid w:val="00C24D62"/>
    <w:rsid w:val="00C262DB"/>
    <w:rsid w:val="00C26E06"/>
    <w:rsid w:val="00C31ED3"/>
    <w:rsid w:val="00C34E4D"/>
    <w:rsid w:val="00C40D80"/>
    <w:rsid w:val="00C41BDB"/>
    <w:rsid w:val="00C44F1C"/>
    <w:rsid w:val="00C456EE"/>
    <w:rsid w:val="00C52048"/>
    <w:rsid w:val="00C54404"/>
    <w:rsid w:val="00C56938"/>
    <w:rsid w:val="00C60C46"/>
    <w:rsid w:val="00C63B7C"/>
    <w:rsid w:val="00C65007"/>
    <w:rsid w:val="00C65A8A"/>
    <w:rsid w:val="00C65C91"/>
    <w:rsid w:val="00C65CF7"/>
    <w:rsid w:val="00C70154"/>
    <w:rsid w:val="00C7100A"/>
    <w:rsid w:val="00C72F78"/>
    <w:rsid w:val="00C73824"/>
    <w:rsid w:val="00C743CC"/>
    <w:rsid w:val="00C74776"/>
    <w:rsid w:val="00C75CA1"/>
    <w:rsid w:val="00C76E7A"/>
    <w:rsid w:val="00C84CFE"/>
    <w:rsid w:val="00C87DF9"/>
    <w:rsid w:val="00C903DD"/>
    <w:rsid w:val="00C91095"/>
    <w:rsid w:val="00C93760"/>
    <w:rsid w:val="00C93DC9"/>
    <w:rsid w:val="00C94F0E"/>
    <w:rsid w:val="00C9615F"/>
    <w:rsid w:val="00C96F96"/>
    <w:rsid w:val="00CA097E"/>
    <w:rsid w:val="00CA0CB0"/>
    <w:rsid w:val="00CA0F36"/>
    <w:rsid w:val="00CA3115"/>
    <w:rsid w:val="00CA4EDA"/>
    <w:rsid w:val="00CA5FF6"/>
    <w:rsid w:val="00CA6E9A"/>
    <w:rsid w:val="00CA791E"/>
    <w:rsid w:val="00CB2994"/>
    <w:rsid w:val="00CB4E70"/>
    <w:rsid w:val="00CB7348"/>
    <w:rsid w:val="00CC016F"/>
    <w:rsid w:val="00CC0723"/>
    <w:rsid w:val="00CC1D8C"/>
    <w:rsid w:val="00CC2513"/>
    <w:rsid w:val="00CC2996"/>
    <w:rsid w:val="00CC3AED"/>
    <w:rsid w:val="00CD07BD"/>
    <w:rsid w:val="00CD3BCA"/>
    <w:rsid w:val="00CD72B0"/>
    <w:rsid w:val="00CE39FD"/>
    <w:rsid w:val="00CE557C"/>
    <w:rsid w:val="00CE7D94"/>
    <w:rsid w:val="00CE7E60"/>
    <w:rsid w:val="00CF096B"/>
    <w:rsid w:val="00CF5370"/>
    <w:rsid w:val="00D0083C"/>
    <w:rsid w:val="00D01B38"/>
    <w:rsid w:val="00D01E4D"/>
    <w:rsid w:val="00D04AA3"/>
    <w:rsid w:val="00D04F0B"/>
    <w:rsid w:val="00D10AD5"/>
    <w:rsid w:val="00D10BB4"/>
    <w:rsid w:val="00D112C0"/>
    <w:rsid w:val="00D205EE"/>
    <w:rsid w:val="00D20EB3"/>
    <w:rsid w:val="00D24AA8"/>
    <w:rsid w:val="00D31C1F"/>
    <w:rsid w:val="00D34AA9"/>
    <w:rsid w:val="00D40AA1"/>
    <w:rsid w:val="00D42A35"/>
    <w:rsid w:val="00D43C9B"/>
    <w:rsid w:val="00D44E79"/>
    <w:rsid w:val="00D453D2"/>
    <w:rsid w:val="00D456C8"/>
    <w:rsid w:val="00D47254"/>
    <w:rsid w:val="00D51355"/>
    <w:rsid w:val="00D51A5E"/>
    <w:rsid w:val="00D531A4"/>
    <w:rsid w:val="00D56916"/>
    <w:rsid w:val="00D57524"/>
    <w:rsid w:val="00D57965"/>
    <w:rsid w:val="00D60674"/>
    <w:rsid w:val="00D62088"/>
    <w:rsid w:val="00D626D8"/>
    <w:rsid w:val="00D62822"/>
    <w:rsid w:val="00D65506"/>
    <w:rsid w:val="00D66E26"/>
    <w:rsid w:val="00D70E02"/>
    <w:rsid w:val="00D70FDA"/>
    <w:rsid w:val="00D76D9E"/>
    <w:rsid w:val="00D84767"/>
    <w:rsid w:val="00D92A8F"/>
    <w:rsid w:val="00DA16B0"/>
    <w:rsid w:val="00DA3749"/>
    <w:rsid w:val="00DA3903"/>
    <w:rsid w:val="00DA457B"/>
    <w:rsid w:val="00DA5292"/>
    <w:rsid w:val="00DB06F4"/>
    <w:rsid w:val="00DB4C52"/>
    <w:rsid w:val="00DB5B0A"/>
    <w:rsid w:val="00DB7233"/>
    <w:rsid w:val="00DB7DE4"/>
    <w:rsid w:val="00DC2B3A"/>
    <w:rsid w:val="00DC5BB6"/>
    <w:rsid w:val="00DC703E"/>
    <w:rsid w:val="00DD23E6"/>
    <w:rsid w:val="00DD4E7A"/>
    <w:rsid w:val="00DD56C4"/>
    <w:rsid w:val="00DD5F86"/>
    <w:rsid w:val="00DD6BE0"/>
    <w:rsid w:val="00DD7FB7"/>
    <w:rsid w:val="00DE3091"/>
    <w:rsid w:val="00DE56A4"/>
    <w:rsid w:val="00DF3529"/>
    <w:rsid w:val="00DF5749"/>
    <w:rsid w:val="00DF59F3"/>
    <w:rsid w:val="00E02005"/>
    <w:rsid w:val="00E02D09"/>
    <w:rsid w:val="00E03CE7"/>
    <w:rsid w:val="00E07179"/>
    <w:rsid w:val="00E12DEF"/>
    <w:rsid w:val="00E130FE"/>
    <w:rsid w:val="00E1363B"/>
    <w:rsid w:val="00E13DF9"/>
    <w:rsid w:val="00E16628"/>
    <w:rsid w:val="00E17C40"/>
    <w:rsid w:val="00E25725"/>
    <w:rsid w:val="00E32001"/>
    <w:rsid w:val="00E320CC"/>
    <w:rsid w:val="00E35687"/>
    <w:rsid w:val="00E43E07"/>
    <w:rsid w:val="00E44BB6"/>
    <w:rsid w:val="00E44DDB"/>
    <w:rsid w:val="00E53E30"/>
    <w:rsid w:val="00E54777"/>
    <w:rsid w:val="00E55ECC"/>
    <w:rsid w:val="00E56F1A"/>
    <w:rsid w:val="00E64348"/>
    <w:rsid w:val="00E663FB"/>
    <w:rsid w:val="00E718EB"/>
    <w:rsid w:val="00E71A02"/>
    <w:rsid w:val="00E77E8A"/>
    <w:rsid w:val="00E902FA"/>
    <w:rsid w:val="00E9308D"/>
    <w:rsid w:val="00E9407B"/>
    <w:rsid w:val="00E9452F"/>
    <w:rsid w:val="00E94DC2"/>
    <w:rsid w:val="00E962F6"/>
    <w:rsid w:val="00E96488"/>
    <w:rsid w:val="00E96BC3"/>
    <w:rsid w:val="00E97966"/>
    <w:rsid w:val="00EA40D6"/>
    <w:rsid w:val="00EA461D"/>
    <w:rsid w:val="00EA5223"/>
    <w:rsid w:val="00EB3460"/>
    <w:rsid w:val="00EB4D68"/>
    <w:rsid w:val="00EB5FF3"/>
    <w:rsid w:val="00EB791F"/>
    <w:rsid w:val="00ED0052"/>
    <w:rsid w:val="00EE0255"/>
    <w:rsid w:val="00EE0825"/>
    <w:rsid w:val="00EE1D77"/>
    <w:rsid w:val="00EE78DB"/>
    <w:rsid w:val="00EF02AF"/>
    <w:rsid w:val="00EF069D"/>
    <w:rsid w:val="00EF0962"/>
    <w:rsid w:val="00EF3E25"/>
    <w:rsid w:val="00EF6B9A"/>
    <w:rsid w:val="00F018B2"/>
    <w:rsid w:val="00F01D7E"/>
    <w:rsid w:val="00F02A22"/>
    <w:rsid w:val="00F03DC6"/>
    <w:rsid w:val="00F11909"/>
    <w:rsid w:val="00F21CD2"/>
    <w:rsid w:val="00F22A8A"/>
    <w:rsid w:val="00F26B37"/>
    <w:rsid w:val="00F27CE0"/>
    <w:rsid w:val="00F302B9"/>
    <w:rsid w:val="00F319CB"/>
    <w:rsid w:val="00F333B2"/>
    <w:rsid w:val="00F34DA3"/>
    <w:rsid w:val="00F35DCD"/>
    <w:rsid w:val="00F414AE"/>
    <w:rsid w:val="00F41C70"/>
    <w:rsid w:val="00F44162"/>
    <w:rsid w:val="00F47353"/>
    <w:rsid w:val="00F504FA"/>
    <w:rsid w:val="00F51E33"/>
    <w:rsid w:val="00F572F4"/>
    <w:rsid w:val="00F60D1E"/>
    <w:rsid w:val="00F62C5D"/>
    <w:rsid w:val="00F65D0A"/>
    <w:rsid w:val="00F66443"/>
    <w:rsid w:val="00F72AA9"/>
    <w:rsid w:val="00F75727"/>
    <w:rsid w:val="00F75783"/>
    <w:rsid w:val="00F75DEB"/>
    <w:rsid w:val="00F76DCE"/>
    <w:rsid w:val="00F770D3"/>
    <w:rsid w:val="00F803AE"/>
    <w:rsid w:val="00F83EC9"/>
    <w:rsid w:val="00F85384"/>
    <w:rsid w:val="00F872F7"/>
    <w:rsid w:val="00F90F45"/>
    <w:rsid w:val="00F943BF"/>
    <w:rsid w:val="00F94DFC"/>
    <w:rsid w:val="00F96F3E"/>
    <w:rsid w:val="00F97466"/>
    <w:rsid w:val="00FA3495"/>
    <w:rsid w:val="00FA448E"/>
    <w:rsid w:val="00FB6F3F"/>
    <w:rsid w:val="00FC1A2F"/>
    <w:rsid w:val="00FC20A8"/>
    <w:rsid w:val="00FD0390"/>
    <w:rsid w:val="00FE07DF"/>
    <w:rsid w:val="00FE3F75"/>
    <w:rsid w:val="00FE4FB4"/>
    <w:rsid w:val="00FE6885"/>
    <w:rsid w:val="00FF0D72"/>
    <w:rsid w:val="00FF135B"/>
    <w:rsid w:val="00FF1971"/>
    <w:rsid w:val="00FF669D"/>
    <w:rsid w:val="00FF7750"/>
    <w:rsid w:val="14C65CA5"/>
    <w:rsid w:val="1CFFCDCD"/>
    <w:rsid w:val="61588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36A022"/>
  <w15:chartTrackingRefBased/>
  <w15:docId w15:val="{D26E6165-40AC-4C7C-9762-0D8BC9990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205"/>
    <w:rPr>
      <w:color w:val="706F6F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161"/>
    <w:pPr>
      <w:outlineLvl w:val="0"/>
    </w:pPr>
    <w:rPr>
      <w:rFonts w:ascii="Overpass SemiBold" w:hAnsi="Overpass SemiBold"/>
      <w:color w:val="0171FF"/>
      <w:sz w:val="64"/>
      <w:szCs w:val="6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161"/>
    <w:pPr>
      <w:outlineLvl w:val="1"/>
    </w:pPr>
    <w:rPr>
      <w:rFonts w:ascii="Overpass SemiBold" w:hAnsi="Overpass SemiBold"/>
      <w:color w:val="292B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7161"/>
    <w:pPr>
      <w:outlineLvl w:val="2"/>
    </w:pPr>
    <w:rPr>
      <w:rFonts w:ascii="Overpass SemiBold" w:hAnsi="Overpass SemiBold"/>
      <w:color w:val="292B36"/>
      <w:sz w:val="32"/>
      <w:szCs w:val="32"/>
    </w:rPr>
  </w:style>
  <w:style w:type="paragraph" w:styleId="Heading4">
    <w:name w:val="heading 4"/>
    <w:basedOn w:val="Heading5"/>
    <w:next w:val="Normal"/>
    <w:link w:val="Heading4Char"/>
    <w:uiPriority w:val="9"/>
    <w:unhideWhenUsed/>
    <w:qFormat/>
    <w:rsid w:val="003D3982"/>
    <w:pPr>
      <w:outlineLvl w:val="3"/>
    </w:pPr>
    <w:rPr>
      <w:color w:val="0078FF" w:themeColor="accent1"/>
    </w:rPr>
  </w:style>
  <w:style w:type="paragraph" w:styleId="Heading5">
    <w:name w:val="heading 5"/>
    <w:basedOn w:val="Heading6"/>
    <w:next w:val="Normal"/>
    <w:link w:val="Heading5Char"/>
    <w:uiPriority w:val="9"/>
    <w:unhideWhenUsed/>
    <w:qFormat/>
    <w:rsid w:val="003D3982"/>
    <w:pPr>
      <w:outlineLvl w:val="4"/>
    </w:pPr>
    <w:rPr>
      <w:color w:val="292B36"/>
    </w:rPr>
  </w:style>
  <w:style w:type="paragraph" w:styleId="Heading6">
    <w:name w:val="heading 6"/>
    <w:basedOn w:val="Heading7"/>
    <w:next w:val="Normal"/>
    <w:link w:val="Heading6Char"/>
    <w:uiPriority w:val="9"/>
    <w:unhideWhenUsed/>
    <w:rsid w:val="00784C3C"/>
    <w:pPr>
      <w:outlineLvl w:val="5"/>
    </w:pPr>
    <w:rPr>
      <w:rFonts w:ascii="Overpass SemiBold" w:hAnsi="Overpass SemiBold"/>
      <w:color w:val="0078FF" w:themeColor="accent1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F51E33"/>
    <w:pPr>
      <w:spacing w:before="200" w:after="0"/>
      <w:outlineLvl w:val="6"/>
    </w:pPr>
    <w:rPr>
      <w:caps/>
      <w:color w:val="0059BF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F51E3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F51E3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161"/>
    <w:rPr>
      <w:rFonts w:ascii="Overpass SemiBold" w:hAnsi="Overpass SemiBold"/>
      <w:color w:val="0171FF"/>
      <w:sz w:val="64"/>
      <w:szCs w:val="64"/>
    </w:rPr>
  </w:style>
  <w:style w:type="character" w:customStyle="1" w:styleId="Heading2Char">
    <w:name w:val="Heading 2 Char"/>
    <w:basedOn w:val="DefaultParagraphFont"/>
    <w:link w:val="Heading2"/>
    <w:uiPriority w:val="9"/>
    <w:rsid w:val="004D7161"/>
    <w:rPr>
      <w:rFonts w:ascii="Overpass SemiBold" w:hAnsi="Overpass SemiBold"/>
      <w:color w:val="292B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D7161"/>
    <w:rPr>
      <w:rFonts w:ascii="Overpass SemiBold" w:hAnsi="Overpass SemiBold"/>
      <w:color w:val="292B36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3D3982"/>
    <w:rPr>
      <w:rFonts w:ascii="Overpass SemiBold" w:hAnsi="Overpass SemiBold"/>
      <w:caps/>
      <w:color w:val="0078FF" w:themeColor="accent1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3D3982"/>
    <w:rPr>
      <w:rFonts w:ascii="Overpass SemiBold" w:hAnsi="Overpass SemiBold"/>
      <w:caps/>
      <w:color w:val="292B36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784C3C"/>
    <w:rPr>
      <w:rFonts w:ascii="Overpass SemiBold" w:hAnsi="Overpass SemiBold"/>
      <w:caps/>
      <w:color w:val="0078FF" w:themeColor="accent1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F51E33"/>
    <w:rPr>
      <w:caps/>
      <w:color w:val="0059BF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sid w:val="00F51E3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F51E33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51E33"/>
    <w:rPr>
      <w:b/>
      <w:bCs/>
      <w:color w:val="0059BF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120CB"/>
    <w:pPr>
      <w:spacing w:before="0" w:after="0"/>
    </w:pPr>
    <w:rPr>
      <w:rFonts w:ascii="Overpass SemiBold" w:eastAsiaTheme="majorEastAsia" w:hAnsi="Overpass SemiBold" w:cstheme="majorBidi"/>
      <w:caps/>
      <w:color w:val="292B36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120CB"/>
    <w:rPr>
      <w:rFonts w:ascii="Overpass SemiBold" w:eastAsiaTheme="majorEastAsia" w:hAnsi="Overpass SemiBold" w:cstheme="majorBidi"/>
      <w:caps/>
      <w:color w:val="292B36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0CB"/>
    <w:pPr>
      <w:spacing w:before="0" w:after="500" w:line="240" w:lineRule="auto"/>
    </w:pPr>
    <w:rPr>
      <w:rFonts w:ascii="Overpass SemiBold" w:hAnsi="Overpass SemiBold"/>
      <w:color w:val="292B36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8120CB"/>
    <w:rPr>
      <w:rFonts w:ascii="Overpass SemiBold" w:hAnsi="Overpass SemiBold"/>
      <w:color w:val="292B36"/>
      <w:spacing w:val="10"/>
    </w:rPr>
  </w:style>
  <w:style w:type="character" w:styleId="Strong">
    <w:name w:val="Strong"/>
    <w:uiPriority w:val="22"/>
    <w:rsid w:val="00F51E33"/>
    <w:rPr>
      <w:b/>
      <w:bCs/>
    </w:rPr>
  </w:style>
  <w:style w:type="character" w:styleId="Emphasis">
    <w:name w:val="Emphasis"/>
    <w:uiPriority w:val="20"/>
    <w:rsid w:val="00F51E33"/>
    <w:rPr>
      <w:caps/>
      <w:color w:val="003B7F" w:themeColor="accent1" w:themeShade="7F"/>
      <w:spacing w:val="5"/>
    </w:rPr>
  </w:style>
  <w:style w:type="paragraph" w:styleId="NoSpacing">
    <w:name w:val="No Spacing"/>
    <w:uiPriority w:val="1"/>
    <w:qFormat/>
    <w:rsid w:val="00F51E3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autoRedefine/>
    <w:uiPriority w:val="29"/>
    <w:qFormat/>
    <w:rsid w:val="00787B4E"/>
    <w:pPr>
      <w:pBdr>
        <w:top w:val="single" w:sz="24" w:space="24" w:color="0078FF" w:themeColor="accent1"/>
        <w:bottom w:val="single" w:sz="24" w:space="8" w:color="0078FF" w:themeColor="accent1"/>
      </w:pBdr>
      <w:spacing w:before="360" w:after="360" w:line="360" w:lineRule="auto"/>
      <w:ind w:left="567" w:right="567"/>
      <w:jc w:val="center"/>
    </w:pPr>
    <w:rPr>
      <w:i/>
      <w:iCs/>
      <w:color w:val="0078FF" w:themeColor="accen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87B4E"/>
    <w:rPr>
      <w:i/>
      <w:iCs/>
      <w:color w:val="0078FF" w:themeColor="accen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F51E33"/>
    <w:pPr>
      <w:spacing w:before="240" w:after="240" w:line="240" w:lineRule="auto"/>
      <w:ind w:left="1080" w:right="1080"/>
      <w:jc w:val="center"/>
    </w:pPr>
    <w:rPr>
      <w:color w:val="0078FF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E33"/>
    <w:rPr>
      <w:color w:val="0078FF" w:themeColor="accent1"/>
      <w:sz w:val="24"/>
      <w:szCs w:val="24"/>
    </w:rPr>
  </w:style>
  <w:style w:type="character" w:styleId="SubtleEmphasis">
    <w:name w:val="Subtle Emphasis"/>
    <w:uiPriority w:val="19"/>
    <w:rsid w:val="00F51E33"/>
    <w:rPr>
      <w:i/>
      <w:iCs/>
      <w:color w:val="003B7F" w:themeColor="accent1" w:themeShade="7F"/>
    </w:rPr>
  </w:style>
  <w:style w:type="character" w:styleId="IntenseEmphasis">
    <w:name w:val="Intense Emphasis"/>
    <w:uiPriority w:val="21"/>
    <w:rsid w:val="00F51E33"/>
    <w:rPr>
      <w:b/>
      <w:bCs/>
      <w:caps/>
      <w:color w:val="003B7F" w:themeColor="accent1" w:themeShade="7F"/>
      <w:spacing w:val="10"/>
    </w:rPr>
  </w:style>
  <w:style w:type="character" w:styleId="SubtleReference">
    <w:name w:val="Subtle Reference"/>
    <w:uiPriority w:val="31"/>
    <w:rsid w:val="00F51E33"/>
    <w:rPr>
      <w:b/>
      <w:bCs/>
      <w:color w:val="0078FF" w:themeColor="accent1"/>
    </w:rPr>
  </w:style>
  <w:style w:type="character" w:styleId="IntenseReference">
    <w:name w:val="Intense Reference"/>
    <w:uiPriority w:val="32"/>
    <w:rsid w:val="00F51E33"/>
    <w:rPr>
      <w:b/>
      <w:bCs/>
      <w:i/>
      <w:iCs/>
      <w:caps/>
      <w:color w:val="0078FF" w:themeColor="accent1"/>
    </w:rPr>
  </w:style>
  <w:style w:type="character" w:styleId="BookTitle">
    <w:name w:val="Book Title"/>
    <w:uiPriority w:val="33"/>
    <w:rsid w:val="00F51E3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E3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607B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07BE"/>
  </w:style>
  <w:style w:type="paragraph" w:styleId="Footer">
    <w:name w:val="footer"/>
    <w:basedOn w:val="Normal"/>
    <w:link w:val="FooterChar"/>
    <w:uiPriority w:val="99"/>
    <w:unhideWhenUsed/>
    <w:rsid w:val="00A607B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7BE"/>
  </w:style>
  <w:style w:type="character" w:styleId="PlaceholderText">
    <w:name w:val="Placeholder Text"/>
    <w:basedOn w:val="DefaultParagraphFont"/>
    <w:uiPriority w:val="99"/>
    <w:semiHidden/>
    <w:rsid w:val="00A607BE"/>
    <w:rPr>
      <w:color w:val="808080"/>
    </w:rPr>
  </w:style>
  <w:style w:type="table" w:customStyle="1" w:styleId="bluerow">
    <w:name w:val="blue row"/>
    <w:basedOn w:val="TableNormal"/>
    <w:uiPriority w:val="99"/>
    <w:rsid w:val="0044236A"/>
    <w:pPr>
      <w:spacing w:before="0" w:after="0" w:line="240" w:lineRule="auto"/>
    </w:pPr>
    <w:tblPr/>
  </w:style>
  <w:style w:type="table" w:customStyle="1" w:styleId="BlueRow0">
    <w:name w:val="Blue Row"/>
    <w:basedOn w:val="TableNormal"/>
    <w:uiPriority w:val="99"/>
    <w:rsid w:val="0044236A"/>
    <w:pPr>
      <w:spacing w:before="0" w:after="0" w:line="240" w:lineRule="auto"/>
    </w:pPr>
    <w:tblPr/>
  </w:style>
  <w:style w:type="table" w:styleId="TableGrid">
    <w:name w:val="Table Grid"/>
    <w:basedOn w:val="TableNormal"/>
    <w:uiPriority w:val="39"/>
    <w:rsid w:val="0044236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dark">
    <w:name w:val="Body dark"/>
    <w:basedOn w:val="Normal"/>
    <w:link w:val="BodydarkChar"/>
    <w:qFormat/>
    <w:rsid w:val="00C65A8A"/>
    <w:rPr>
      <w:color w:val="292B36"/>
    </w:rPr>
  </w:style>
  <w:style w:type="paragraph" w:customStyle="1" w:styleId="Headerbody">
    <w:name w:val="Header body"/>
    <w:basedOn w:val="Bodydark"/>
    <w:link w:val="HeaderbodyChar"/>
    <w:qFormat/>
    <w:rsid w:val="00A6170E"/>
    <w:rPr>
      <w:rFonts w:ascii="Overpass SemiBold" w:hAnsi="Overpass SemiBold"/>
    </w:rPr>
  </w:style>
  <w:style w:type="character" w:customStyle="1" w:styleId="BodydarkChar">
    <w:name w:val="Body dark Char"/>
    <w:basedOn w:val="DefaultParagraphFont"/>
    <w:link w:val="Bodydark"/>
    <w:rsid w:val="00C65A8A"/>
    <w:rPr>
      <w:color w:val="292B36"/>
    </w:rPr>
  </w:style>
  <w:style w:type="paragraph" w:styleId="ListParagraph">
    <w:name w:val="List Paragraph"/>
    <w:basedOn w:val="Normal"/>
    <w:uiPriority w:val="34"/>
    <w:qFormat/>
    <w:rsid w:val="004D4CBB"/>
    <w:pPr>
      <w:numPr>
        <w:numId w:val="19"/>
      </w:numPr>
      <w:contextualSpacing/>
    </w:pPr>
  </w:style>
  <w:style w:type="character" w:customStyle="1" w:styleId="HeaderbodyChar">
    <w:name w:val="Header body Char"/>
    <w:basedOn w:val="BodydarkChar"/>
    <w:link w:val="Headerbody"/>
    <w:rsid w:val="00A6170E"/>
    <w:rPr>
      <w:rFonts w:ascii="Overpass SemiBold" w:hAnsi="Overpass SemiBold"/>
      <w:color w:val="292B36"/>
    </w:rPr>
  </w:style>
  <w:style w:type="character" w:customStyle="1" w:styleId="hljs-keyword">
    <w:name w:val="hljs-keyword"/>
    <w:basedOn w:val="DefaultParagraphFont"/>
    <w:rsid w:val="00924E08"/>
  </w:style>
  <w:style w:type="character" w:customStyle="1" w:styleId="hljs-builtin">
    <w:name w:val="hljs-built_in"/>
    <w:basedOn w:val="DefaultParagraphFont"/>
    <w:rsid w:val="00924E08"/>
  </w:style>
  <w:style w:type="paragraph" w:customStyle="1" w:styleId="NumberedList">
    <w:name w:val="Numbered List"/>
    <w:basedOn w:val="ListParagraph"/>
    <w:qFormat/>
    <w:rsid w:val="004D4CBB"/>
    <w:pPr>
      <w:numPr>
        <w:numId w:val="21"/>
      </w:numPr>
      <w:ind w:left="709"/>
    </w:pPr>
  </w:style>
  <w:style w:type="character" w:styleId="CommentReference">
    <w:name w:val="annotation reference"/>
    <w:basedOn w:val="DefaultParagraphFont"/>
    <w:uiPriority w:val="99"/>
    <w:semiHidden/>
    <w:unhideWhenUsed/>
    <w:rsid w:val="004838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83844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483844"/>
    <w:rPr>
      <w:color w:val="706F6F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38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3844"/>
    <w:rPr>
      <w:b/>
      <w:bCs/>
      <w:color w:val="706F6F"/>
    </w:rPr>
  </w:style>
  <w:style w:type="character" w:styleId="Hyperlink">
    <w:name w:val="Hyperlink"/>
    <w:basedOn w:val="DefaultParagraphFont"/>
    <w:unhideWhenUsed/>
    <w:rsid w:val="007A312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2492F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Revision">
    <w:name w:val="Revision"/>
    <w:hidden/>
    <w:uiPriority w:val="99"/>
    <w:semiHidden/>
    <w:rsid w:val="00DA3749"/>
    <w:pPr>
      <w:spacing w:before="0" w:after="0" w:line="240" w:lineRule="auto"/>
    </w:pPr>
    <w:rPr>
      <w:color w:val="706F6F"/>
    </w:rPr>
  </w:style>
  <w:style w:type="character" w:styleId="Mention">
    <w:name w:val="Mention"/>
    <w:basedOn w:val="DefaultParagraphFont"/>
    <w:uiPriority w:val="99"/>
    <w:unhideWhenUsed/>
    <w:rsid w:val="00471C65"/>
    <w:rPr>
      <w:color w:val="2B579A"/>
      <w:shd w:val="clear" w:color="auto" w:fill="E1DFDD"/>
    </w:rPr>
  </w:style>
  <w:style w:type="paragraph" w:customStyle="1" w:styleId="vtxt-norm01">
    <w:name w:val="vtxt-norm01"/>
    <w:basedOn w:val="Normal"/>
    <w:rsid w:val="006D3267"/>
    <w:pPr>
      <w:tabs>
        <w:tab w:val="left" w:pos="567"/>
        <w:tab w:val="left" w:pos="1134"/>
        <w:tab w:val="left" w:pos="1701"/>
        <w:tab w:val="left" w:pos="2268"/>
      </w:tabs>
      <w:spacing w:before="0" w:after="0" w:line="240" w:lineRule="auto"/>
      <w:jc w:val="both"/>
    </w:pPr>
    <w:rPr>
      <w:rFonts w:ascii="AGaramond" w:eastAsia="Times New Roman" w:hAnsi="AGaramond" w:cs="Times New Roman"/>
      <w:color w:val="auto"/>
      <w:sz w:val="22"/>
      <w:lang w:val="de-CH"/>
    </w:rPr>
  </w:style>
  <w:style w:type="table" w:styleId="GridTable1Light-Accent1">
    <w:name w:val="Grid Table 1 Light Accent 1"/>
    <w:basedOn w:val="TableNormal"/>
    <w:uiPriority w:val="46"/>
    <w:rsid w:val="00055D41"/>
    <w:pPr>
      <w:spacing w:before="0"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Ind w:w="0" w:type="nil"/>
      <w:tblBorders>
        <w:top w:val="single" w:sz="4" w:space="0" w:color="99C9FF" w:themeColor="accent1" w:themeTint="66"/>
        <w:left w:val="single" w:sz="4" w:space="0" w:color="99C9FF" w:themeColor="accent1" w:themeTint="66"/>
        <w:bottom w:val="single" w:sz="4" w:space="0" w:color="99C9FF" w:themeColor="accent1" w:themeTint="66"/>
        <w:right w:val="single" w:sz="4" w:space="0" w:color="99C9FF" w:themeColor="accent1" w:themeTint="66"/>
        <w:insideH w:val="single" w:sz="4" w:space="0" w:color="99C9FF" w:themeColor="accent1" w:themeTint="66"/>
        <w:insideV w:val="single" w:sz="4" w:space="0" w:color="99C9FF" w:themeColor="accent1" w:themeTint="66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4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1470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634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506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547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8703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57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7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5727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79899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6562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kleiner\Systemorph\Vertex%20X%20-%20Marketing\99-CICD\TEMPLATES\systemorph-proposal-template-2022.dotx" TargetMode="External"/></Relationships>
</file>

<file path=word/theme/theme1.xml><?xml version="1.0" encoding="utf-8"?>
<a:theme xmlns:a="http://schemas.openxmlformats.org/drawingml/2006/main" name="Office Theme">
  <a:themeElements>
    <a:clrScheme name="Systemorph">
      <a:dk1>
        <a:srgbClr val="292F36"/>
      </a:dk1>
      <a:lt1>
        <a:sysClr val="window" lastClr="FFFFFF"/>
      </a:lt1>
      <a:dk2>
        <a:srgbClr val="1E293B"/>
      </a:dk2>
      <a:lt2>
        <a:srgbClr val="D1D7DE"/>
      </a:lt2>
      <a:accent1>
        <a:srgbClr val="0078FF"/>
      </a:accent1>
      <a:accent2>
        <a:srgbClr val="4092FF"/>
      </a:accent2>
      <a:accent3>
        <a:srgbClr val="5BC0DE"/>
      </a:accent3>
      <a:accent4>
        <a:srgbClr val="A25BDE"/>
      </a:accent4>
      <a:accent5>
        <a:srgbClr val="F75435"/>
      </a:accent5>
      <a:accent6>
        <a:srgbClr val="F3B200"/>
      </a:accent6>
      <a:hlink>
        <a:srgbClr val="0078FF"/>
      </a:hlink>
      <a:folHlink>
        <a:srgbClr val="0078FF"/>
      </a:folHlink>
    </a:clrScheme>
    <a:fontScheme name="Overpass">
      <a:majorFont>
        <a:latin typeface="Overpass ExtraBold"/>
        <a:ea typeface=""/>
        <a:cs typeface=""/>
      </a:majorFont>
      <a:minorFont>
        <a:latin typeface="Overpas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927ff95-ac8f-4ed2-ae20-6af9ed4b5e33" xsi:nil="true"/>
    <lcf76f155ced4ddcb4097134ff3c332f xmlns="2200a126-db9b-481d-afd5-a92db36f0cc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734A47AB527E41A8A4D9B5B090C0F6" ma:contentTypeVersion="23" ma:contentTypeDescription="Create a new document." ma:contentTypeScope="" ma:versionID="1a09c9485a21e9b3977563bf5cb3c27d">
  <xsd:schema xmlns:xsd="http://www.w3.org/2001/XMLSchema" xmlns:xs="http://www.w3.org/2001/XMLSchema" xmlns:p="http://schemas.microsoft.com/office/2006/metadata/properties" xmlns:ns1="http://schemas.microsoft.com/sharepoint/v3" xmlns:ns2="3927ff95-ac8f-4ed2-ae20-6af9ed4b5e33" xmlns:ns3="2200a126-db9b-481d-afd5-a92db36f0ccf" targetNamespace="http://schemas.microsoft.com/office/2006/metadata/properties" ma:root="true" ma:fieldsID="ba2f5a1ac5ceef483887f0ddf8fd21a3" ns1:_="" ns2:_="" ns3:_="">
    <xsd:import namespace="http://schemas.microsoft.com/sharepoint/v3"/>
    <xsd:import namespace="3927ff95-ac8f-4ed2-ae20-6af9ed4b5e33"/>
    <xsd:import namespace="2200a126-db9b-481d-afd5-a92db36f0cc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7ff95-ac8f-4ed2-ae20-6af9ed4b5e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  <xsd:element name="TaxCatchAll" ma:index="28" nillable="true" ma:displayName="Taxonomy Catch All Column" ma:hidden="true" ma:list="{a159fce5-1388-4246-9495-b78288524591}" ma:internalName="TaxCatchAll" ma:showField="CatchAllData" ma:web="3927ff95-ac8f-4ed2-ae20-6af9ed4b5e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00a126-db9b-481d-afd5-a92db36f0c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6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7" nillable="true" ma:displayName="MediaService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0dfa3e56-f0d0-4026-9319-de6225caad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7D0C2-6E94-466B-BBCF-FB334A4B6A9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927ff95-ac8f-4ed2-ae20-6af9ed4b5e33"/>
    <ds:schemaRef ds:uri="2200a126-db9b-481d-afd5-a92db36f0ccf"/>
  </ds:schemaRefs>
</ds:datastoreItem>
</file>

<file path=customXml/itemProps2.xml><?xml version="1.0" encoding="utf-8"?>
<ds:datastoreItem xmlns:ds="http://schemas.openxmlformats.org/officeDocument/2006/customXml" ds:itemID="{173E4E8B-FF52-4D51-A6FC-D862282AB3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927ff95-ac8f-4ed2-ae20-6af9ed4b5e33"/>
    <ds:schemaRef ds:uri="2200a126-db9b-481d-afd5-a92db36f0c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AFD885-E6E3-46B7-B2C4-6C94813298C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C521B6-323A-4055-B2F7-8F8B4E918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systemorph-proposal-template-2022.dotx</Template>
  <TotalTime>0</TotalTime>
  <Pages>1</Pages>
  <Words>236</Words>
  <Characters>1185</Characters>
  <Application>Microsoft Office Word</Application>
  <DocSecurity>0</DocSecurity>
  <Lines>1185</Lines>
  <Paragraphs>236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>Document title</dc:subject>
  <dc:creator>Markus Kleiner</dc:creator>
  <cp:keywords/>
  <dc:description/>
  <cp:lastModifiedBy>Roland Buergi</cp:lastModifiedBy>
  <cp:revision>6</cp:revision>
  <cp:lastPrinted>2025-05-12T06:07:00Z</cp:lastPrinted>
  <dcterms:created xsi:type="dcterms:W3CDTF">2026-04-14T08:29:00Z</dcterms:created>
  <dcterms:modified xsi:type="dcterms:W3CDTF">2026-04-14T08:33:00Z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0x01010094734A47AB527E41A8A4D9B5B090C0F6</vt:lpwstr>
  </property>
  <property fmtid="{D5CDD505-2E9C-101B-9397-08002B2CF9AE}" pid="3" name="Content_x0020_Type">
    <vt:lpwstr/>
  </property>
  <property fmtid="{D5CDD505-2E9C-101B-9397-08002B2CF9AE}" pid="4" name="Content Type">
    <vt:lpwstr/>
  </property>
  <property fmtid="{D5CDD505-2E9C-101B-9397-08002B2CF9AE}" pid="5" name="MediaServiceImageTags">
    <vt:lpwstr/>
  </property>
  <property fmtid="{D5CDD505-2E9C-101B-9397-08002B2CF9AE}" pid="6" name="docLang">
    <vt:lpwstr>en</vt:lpwstr>
  </property>
</Properties>
</file>